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47846AF" w14:textId="7CF586F0" w:rsidR="00AA702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A7024">
        <w:t>1</w:t>
      </w:r>
      <w:r w:rsidR="00AA702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A7024">
        <w:t>VISÃO DO PROJETO</w:t>
      </w:r>
      <w:r w:rsidR="00AA7024">
        <w:tab/>
      </w:r>
      <w:r w:rsidR="00AA7024">
        <w:fldChar w:fldCharType="begin"/>
      </w:r>
      <w:r w:rsidR="00AA7024">
        <w:instrText xml:space="preserve"> PAGEREF _Toc26531421 \h </w:instrText>
      </w:r>
      <w:r w:rsidR="00AA7024">
        <w:fldChar w:fldCharType="separate"/>
      </w:r>
      <w:r w:rsidR="00AA7024">
        <w:t>5</w:t>
      </w:r>
      <w:r w:rsidR="00AA7024">
        <w:fldChar w:fldCharType="end"/>
      </w:r>
    </w:p>
    <w:p w14:paraId="453CAED2" w14:textId="7715646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0B82E2" w14:textId="5AD13B2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8F4B7" w14:textId="1BF8F49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D770" w14:textId="7FBD5C06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15BE0E" w14:textId="2556C97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28D4D0" w14:textId="6AA24E9F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_Toc26531427 \h </w:instrText>
      </w:r>
      <w:r>
        <w:fldChar w:fldCharType="separate"/>
      </w:r>
      <w:r>
        <w:t>11</w:t>
      </w:r>
      <w:r>
        <w:fldChar w:fldCharType="end"/>
      </w:r>
    </w:p>
    <w:p w14:paraId="6F78EC1A" w14:textId="58077A6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0698A9" w14:textId="08911E4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1B3E92" w14:textId="552DAE8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3C4334" w14:textId="18D170CE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PRODUCT BACKLOG e requisitos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_Toc26531431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15</w:t>
      </w:r>
      <w:r>
        <w:rPr>
          <w:noProof/>
        </w:rPr>
        <w:fldChar w:fldCharType="end"/>
      </w:r>
    </w:p>
    <w:p w14:paraId="2BEAE567" w14:textId="41C091B2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Sprints / sprint backlog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_Toc26531432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18</w:t>
      </w:r>
      <w:r>
        <w:rPr>
          <w:noProof/>
        </w:rPr>
        <w:fldChar w:fldCharType="end"/>
      </w:r>
    </w:p>
    <w:p w14:paraId="6D6F6D24" w14:textId="743C011D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048A7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048A7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_Toc26531433 \h </w:instrText>
      </w:r>
      <w:r>
        <w:fldChar w:fldCharType="separate"/>
      </w:r>
      <w:r>
        <w:t>21</w:t>
      </w:r>
      <w:r>
        <w:fldChar w:fldCharType="end"/>
      </w:r>
    </w:p>
    <w:p w14:paraId="66BAFE47" w14:textId="7B61A4D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B9E1E8" w14:textId="4CA5617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1C3B47" w14:textId="6A9FF19B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21ADCE5" w14:textId="33FD6F8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992FAE" w14:textId="29E88B5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EC71507" w14:textId="2406E0B4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_Toc26531439 \h </w:instrText>
      </w:r>
      <w:r>
        <w:fldChar w:fldCharType="separate"/>
      </w:r>
      <w:r>
        <w:t>36</w:t>
      </w:r>
      <w:r>
        <w:fldChar w:fldCharType="end"/>
      </w:r>
    </w:p>
    <w:p w14:paraId="667EA042" w14:textId="01071FC8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D6E16A" w14:textId="4DF46BFC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926664" w14:textId="63FDAAB9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_Toc26531442 \h </w:instrText>
      </w:r>
      <w:r>
        <w:fldChar w:fldCharType="separate"/>
      </w:r>
      <w:r>
        <w:t>40</w:t>
      </w:r>
      <w:r>
        <w:fldChar w:fldCharType="end"/>
      </w:r>
    </w:p>
    <w:p w14:paraId="136EDDBA" w14:textId="1C3BDDC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3CE26B" w14:textId="57D111D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C6DF09" w14:textId="4193BE6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75700" w14:textId="1AA485C0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_Toc26531446 \h </w:instrText>
      </w:r>
      <w:r>
        <w:fldChar w:fldCharType="separate"/>
      </w:r>
      <w:r>
        <w:t>42</w:t>
      </w:r>
      <w:r>
        <w:fldChar w:fldCharType="end"/>
      </w:r>
    </w:p>
    <w:p w14:paraId="5F966359" w14:textId="38C18E2E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B1442F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53142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53142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  <w:lang w:eastAsia="pt-BR"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 xml:space="preserve">osicionamento no mercado / </w:t>
      </w:r>
      <w:r w:rsidR="003F4E12" w:rsidRPr="00AA7024">
        <w:rPr>
          <w:noProof/>
        </w:rPr>
        <w:t>acadêmico</w:t>
      </w:r>
      <w:r w:rsidRPr="00AA7024"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6531423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(IoT),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 Dos diferentes objetos conectados, e consequente aplicações, a IoT pode ser aplicada na mobilidade urbana com dispositivos para estacionamentos inteligentes, semáforos conectados e ate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AutoIndústria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A tecnologia IoT nesse caso, pode ajudar a reduzir os custos com combustível, pois com estacionamentos inteligentes e indicadores de vagas disponíveis, o tempo gasto a procura de um lugar para estacionar, diminui consideravelmente. Outra vertente benéfica, seria a sustentabilidade que o IoT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531424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r w:rsidR="00200DA8" w:rsidRPr="00200DA8">
        <w:t>Smart</w:t>
      </w:r>
      <w:r w:rsidR="00391C8D" w:rsidRPr="00200DA8">
        <w:t>Parking</w:t>
      </w:r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531425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>A ferramenta SMCV desenvolvida pela Smart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>já são de grande valia se forem bem usadas. Na plataforma digital da Smart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r>
        <w:t>etc,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531426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Level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  <w:lang w:eastAsia="pt-BR"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53142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53142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1F53A1A0" w:rsidR="00BA18C1" w:rsidRPr="00215F26" w:rsidRDefault="00124F5F" w:rsidP="00124F5F">
      <w:r w:rsidRPr="00215F26">
        <w:t>Scrum Master</w:t>
      </w:r>
      <w:r w:rsidR="00BA18C1" w:rsidRPr="00215F26">
        <w:t xml:space="preserve">: Priscila </w:t>
      </w:r>
      <w:r w:rsidR="00215F26" w:rsidRPr="00215F26">
        <w:t>Matos</w:t>
      </w:r>
    </w:p>
    <w:p w14:paraId="251EA0E8" w14:textId="2E3962A9" w:rsidR="00BA18C1" w:rsidRPr="00215F26" w:rsidRDefault="00124F5F" w:rsidP="00124F5F">
      <w:pPr>
        <w:rPr>
          <w:lang w:val="en-US"/>
        </w:rPr>
      </w:pPr>
      <w:r w:rsidRPr="00215F26">
        <w:rPr>
          <w:lang w:val="en-US"/>
        </w:rPr>
        <w:t>Product Owner</w:t>
      </w:r>
      <w:r w:rsidR="00BA18C1" w:rsidRPr="00215F26">
        <w:rPr>
          <w:lang w:val="en-US"/>
        </w:rPr>
        <w:t>: V</w:t>
      </w:r>
      <w:r w:rsidR="00215F26" w:rsidRPr="00215F26">
        <w:rPr>
          <w:lang w:val="en-US"/>
        </w:rPr>
        <w:t>i</w:t>
      </w:r>
      <w:r w:rsidR="00BA18C1" w:rsidRPr="00215F26">
        <w:rPr>
          <w:lang w:val="en-US"/>
        </w:rPr>
        <w:t>nicius</w:t>
      </w:r>
      <w:r w:rsidR="00215F26" w:rsidRPr="00215F26">
        <w:rPr>
          <w:lang w:val="en-US"/>
        </w:rPr>
        <w:t xml:space="preserve"> de So</w:t>
      </w:r>
      <w:r w:rsidR="00215F26">
        <w:rPr>
          <w:lang w:val="en-US"/>
        </w:rPr>
        <w:t>uza</w:t>
      </w:r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6A614CF8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arquiterura </w:t>
      </w:r>
      <w:r w:rsidR="00674A18">
        <w:t>do banco de dados no MySQL Work</w:t>
      </w:r>
      <w:r w:rsidR="00BA18C1">
        <w:t>bench.</w:t>
      </w:r>
    </w:p>
    <w:p w14:paraId="2831E4E4" w14:textId="77777777" w:rsidR="00BA18C1" w:rsidRDefault="00BA18C1" w:rsidP="00124F5F"/>
    <w:p w14:paraId="088143C9" w14:textId="219ACF37" w:rsidR="00BA18C1" w:rsidRDefault="00E362C0" w:rsidP="00124F5F">
      <w:r>
        <w:tab/>
      </w:r>
      <w:r w:rsidR="00BA18C1">
        <w:t>Vincius: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</w:t>
      </w:r>
      <w:r w:rsidR="00F954EB">
        <w:t>do banco de dados no MySQL Work</w:t>
      </w:r>
      <w:r w:rsidR="00BA18C1">
        <w:t>bench.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B04730" w:rsidRDefault="00BA18C1" w:rsidP="00BA18C1">
      <w:pPr>
        <w:rPr>
          <w:b/>
          <w:bCs/>
          <w:lang w:val="en-US"/>
        </w:rPr>
      </w:pPr>
      <w:r w:rsidRPr="00B04730">
        <w:rPr>
          <w:b/>
          <w:bCs/>
          <w:lang w:val="en-US"/>
        </w:rPr>
        <w:t>3º Sprint</w:t>
      </w:r>
    </w:p>
    <w:p w14:paraId="49181FFD" w14:textId="77777777" w:rsidR="00AE53E7" w:rsidRPr="00B04730" w:rsidRDefault="00AE53E7" w:rsidP="00BA18C1">
      <w:pPr>
        <w:rPr>
          <w:lang w:val="en-US"/>
        </w:rPr>
      </w:pPr>
    </w:p>
    <w:p w14:paraId="12FCC2E1" w14:textId="327C1106" w:rsidR="00BA18C1" w:rsidRPr="00215F26" w:rsidRDefault="00BA18C1" w:rsidP="00BA18C1">
      <w:r w:rsidRPr="00215F26">
        <w:t>Scrum Master: Pedro</w:t>
      </w:r>
      <w:r w:rsidR="00215F26" w:rsidRPr="00215F26">
        <w:t xml:space="preserve"> Ficuciello</w:t>
      </w:r>
    </w:p>
    <w:p w14:paraId="05CCE90A" w14:textId="192437E9" w:rsidR="00BA18C1" w:rsidRPr="00215F26" w:rsidRDefault="00BA18C1" w:rsidP="00BA18C1">
      <w:r w:rsidRPr="00215F26">
        <w:t>Product Owner: Ricardo</w:t>
      </w:r>
      <w:r w:rsidR="00215F26" w:rsidRPr="00215F26">
        <w:t xml:space="preserve"> Mal</w:t>
      </w:r>
      <w:r w:rsidR="00215F26">
        <w:t>an</w:t>
      </w:r>
    </w:p>
    <w:p w14:paraId="2114DA0F" w14:textId="42506415" w:rsidR="00BA18C1" w:rsidRDefault="00BA18C1" w:rsidP="00BA18C1">
      <w:r>
        <w:t>Time de Desenvolvimento: Amanda, Lisandra, Priscila e Vinicius.</w:t>
      </w:r>
    </w:p>
    <w:p w14:paraId="4269B0E7" w14:textId="6BB47757" w:rsidR="0032662F" w:rsidRDefault="0032662F" w:rsidP="00BA18C1"/>
    <w:p w14:paraId="05533441" w14:textId="27233CCA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atráves de agendamento de reuniões e soluções de problemas internos. Ademais, contribuiu para o </w:t>
      </w:r>
      <w:r w:rsidR="00B172E3">
        <w:t>desenvolvimento</w:t>
      </w:r>
      <w:r w:rsidR="00AE53E7">
        <w:t xml:space="preserve">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>Ricardo: Atuando como Product Owner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53142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 xml:space="preserve">. Para os registros das tarefas utilizamos o “Trello” como ferramenta de gestão para auxiliar no processo, pois basea-se na metodologia Kanban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  <w:lang w:eastAsia="pt-BR"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53143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r>
        <w:t>Impacto:Alto.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53143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Product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47"/>
        <w:gridCol w:w="2547"/>
        <w:gridCol w:w="2419"/>
        <w:gridCol w:w="1954"/>
      </w:tblGrid>
      <w:tr w:rsidR="004356F2" w14:paraId="0954A04E" w14:textId="77777777" w:rsidTr="004356F2">
        <w:trPr>
          <w:trHeight w:val="716"/>
          <w:jc w:val="center"/>
        </w:trPr>
        <w:tc>
          <w:tcPr>
            <w:tcW w:w="1847" w:type="dxa"/>
          </w:tcPr>
          <w:p w14:paraId="1E3E55B4" w14:textId="6288EEF3" w:rsidR="004356F2" w:rsidRPr="004356F2" w:rsidRDefault="004356F2" w:rsidP="004356F2">
            <w:pPr>
              <w:jc w:val="center"/>
              <w:rPr>
                <w:b/>
              </w:rPr>
            </w:pPr>
            <w:r w:rsidRPr="004356F2">
              <w:rPr>
                <w:b/>
              </w:rPr>
              <w:t>Nº do Requisito</w:t>
            </w:r>
          </w:p>
        </w:tc>
        <w:tc>
          <w:tcPr>
            <w:tcW w:w="2547" w:type="dxa"/>
          </w:tcPr>
          <w:p w14:paraId="586A9A87" w14:textId="54133EAA" w:rsidR="004356F2" w:rsidRPr="004356F2" w:rsidRDefault="004356F2" w:rsidP="004356F2">
            <w:pPr>
              <w:jc w:val="center"/>
              <w:rPr>
                <w:b/>
              </w:rPr>
            </w:pPr>
            <w:r w:rsidRPr="004356F2">
              <w:rPr>
                <w:b/>
              </w:rPr>
              <w:t>Requisito</w:t>
            </w:r>
          </w:p>
        </w:tc>
        <w:tc>
          <w:tcPr>
            <w:tcW w:w="2419" w:type="dxa"/>
          </w:tcPr>
          <w:p w14:paraId="0CB71978" w14:textId="40C2830E" w:rsidR="004356F2" w:rsidRPr="004356F2" w:rsidRDefault="004356F2" w:rsidP="004356F2">
            <w:pPr>
              <w:jc w:val="center"/>
              <w:rPr>
                <w:b/>
              </w:rPr>
            </w:pPr>
            <w:r w:rsidRPr="004356F2">
              <w:rPr>
                <w:b/>
              </w:rPr>
              <w:t>Classificação</w:t>
            </w:r>
          </w:p>
        </w:tc>
        <w:tc>
          <w:tcPr>
            <w:tcW w:w="1954" w:type="dxa"/>
          </w:tcPr>
          <w:p w14:paraId="6758BDB3" w14:textId="16613243" w:rsidR="004356F2" w:rsidRPr="004356F2" w:rsidRDefault="004356F2" w:rsidP="004356F2">
            <w:pPr>
              <w:jc w:val="center"/>
              <w:rPr>
                <w:b/>
              </w:rPr>
            </w:pPr>
            <w:r w:rsidRPr="004356F2">
              <w:rPr>
                <w:b/>
              </w:rPr>
              <w:t>Tamanho</w:t>
            </w:r>
          </w:p>
        </w:tc>
      </w:tr>
      <w:tr w:rsidR="004356F2" w14:paraId="13B6F6EF" w14:textId="77777777" w:rsidTr="004356F2">
        <w:trPr>
          <w:trHeight w:val="585"/>
          <w:jc w:val="center"/>
        </w:trPr>
        <w:tc>
          <w:tcPr>
            <w:tcW w:w="1847" w:type="dxa"/>
          </w:tcPr>
          <w:p w14:paraId="0E967EB8" w14:textId="5416D942" w:rsidR="004356F2" w:rsidRDefault="004356F2" w:rsidP="004356F2">
            <w:pPr>
              <w:jc w:val="center"/>
            </w:pPr>
            <w:r w:rsidRPr="00C9452B">
              <w:t>R01</w:t>
            </w:r>
          </w:p>
        </w:tc>
        <w:tc>
          <w:tcPr>
            <w:tcW w:w="2547" w:type="dxa"/>
          </w:tcPr>
          <w:p w14:paraId="3E881D07" w14:textId="230FAB13" w:rsidR="004356F2" w:rsidRDefault="004356F2" w:rsidP="004356F2">
            <w:pPr>
              <w:jc w:val="center"/>
            </w:pPr>
            <w:r w:rsidRPr="00187563">
              <w:t>Pagina Institucional Estática</w:t>
            </w:r>
          </w:p>
        </w:tc>
        <w:tc>
          <w:tcPr>
            <w:tcW w:w="2419" w:type="dxa"/>
          </w:tcPr>
          <w:p w14:paraId="06CE7AA0" w14:textId="56B82941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3A4300E0" w14:textId="76CDB68A" w:rsidR="004356F2" w:rsidRDefault="004356F2" w:rsidP="004356F2">
            <w:pPr>
              <w:jc w:val="center"/>
            </w:pPr>
            <w:r w:rsidRPr="00D579F1">
              <w:t>13</w:t>
            </w:r>
          </w:p>
        </w:tc>
      </w:tr>
      <w:tr w:rsidR="004356F2" w14:paraId="6885534B" w14:textId="77777777" w:rsidTr="004356F2">
        <w:trPr>
          <w:trHeight w:val="314"/>
          <w:jc w:val="center"/>
        </w:trPr>
        <w:tc>
          <w:tcPr>
            <w:tcW w:w="1847" w:type="dxa"/>
          </w:tcPr>
          <w:p w14:paraId="435206D3" w14:textId="1F17DCCA" w:rsidR="004356F2" w:rsidRDefault="004356F2" w:rsidP="004356F2">
            <w:pPr>
              <w:jc w:val="center"/>
            </w:pPr>
            <w:r w:rsidRPr="00C9452B">
              <w:t>R02</w:t>
            </w:r>
          </w:p>
        </w:tc>
        <w:tc>
          <w:tcPr>
            <w:tcW w:w="2547" w:type="dxa"/>
          </w:tcPr>
          <w:p w14:paraId="3CDCA1FF" w14:textId="6E294D7C" w:rsidR="004356F2" w:rsidRDefault="004356F2" w:rsidP="004356F2">
            <w:pPr>
              <w:jc w:val="center"/>
            </w:pPr>
            <w:r w:rsidRPr="00187563">
              <w:t>Dashboard Estática</w:t>
            </w:r>
          </w:p>
        </w:tc>
        <w:tc>
          <w:tcPr>
            <w:tcW w:w="2419" w:type="dxa"/>
          </w:tcPr>
          <w:p w14:paraId="773F8934" w14:textId="70B709FB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5B7F7A5D" w14:textId="67175078" w:rsidR="004356F2" w:rsidRDefault="004356F2" w:rsidP="004356F2">
            <w:pPr>
              <w:jc w:val="center"/>
            </w:pPr>
            <w:r w:rsidRPr="00D579F1">
              <w:t>21</w:t>
            </w:r>
          </w:p>
        </w:tc>
      </w:tr>
      <w:tr w:rsidR="004356F2" w14:paraId="3B4A68F6" w14:textId="77777777" w:rsidTr="004356F2">
        <w:trPr>
          <w:trHeight w:val="461"/>
          <w:jc w:val="center"/>
        </w:trPr>
        <w:tc>
          <w:tcPr>
            <w:tcW w:w="1847" w:type="dxa"/>
          </w:tcPr>
          <w:p w14:paraId="5DD95B28" w14:textId="05E41C0C" w:rsidR="004356F2" w:rsidRDefault="004356F2" w:rsidP="004356F2">
            <w:pPr>
              <w:jc w:val="center"/>
            </w:pPr>
            <w:r w:rsidRPr="00C9452B">
              <w:t>R03</w:t>
            </w:r>
          </w:p>
        </w:tc>
        <w:tc>
          <w:tcPr>
            <w:tcW w:w="2547" w:type="dxa"/>
          </w:tcPr>
          <w:p w14:paraId="768AF17C" w14:textId="120FD044" w:rsidR="004356F2" w:rsidRDefault="004356F2" w:rsidP="004356F2">
            <w:pPr>
              <w:jc w:val="center"/>
            </w:pPr>
            <w:r w:rsidRPr="00187563">
              <w:t>Cadastro/login Estática</w:t>
            </w:r>
          </w:p>
        </w:tc>
        <w:tc>
          <w:tcPr>
            <w:tcW w:w="2419" w:type="dxa"/>
          </w:tcPr>
          <w:p w14:paraId="4B5F07B9" w14:textId="5678951C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17B830C8" w14:textId="648E13FB" w:rsidR="004356F2" w:rsidRDefault="004356F2" w:rsidP="004356F2">
            <w:pPr>
              <w:jc w:val="center"/>
            </w:pPr>
            <w:r w:rsidRPr="00D579F1">
              <w:t>13</w:t>
            </w:r>
          </w:p>
        </w:tc>
      </w:tr>
      <w:tr w:rsidR="004356F2" w14:paraId="63143394" w14:textId="77777777" w:rsidTr="004356F2">
        <w:trPr>
          <w:trHeight w:val="615"/>
          <w:jc w:val="center"/>
        </w:trPr>
        <w:tc>
          <w:tcPr>
            <w:tcW w:w="1847" w:type="dxa"/>
          </w:tcPr>
          <w:p w14:paraId="30A98487" w14:textId="015C1613" w:rsidR="004356F2" w:rsidRDefault="004356F2" w:rsidP="004356F2">
            <w:pPr>
              <w:jc w:val="center"/>
            </w:pPr>
            <w:r w:rsidRPr="00C9452B">
              <w:t>R04</w:t>
            </w:r>
          </w:p>
        </w:tc>
        <w:tc>
          <w:tcPr>
            <w:tcW w:w="2547" w:type="dxa"/>
          </w:tcPr>
          <w:p w14:paraId="724DFCBE" w14:textId="61B88B95" w:rsidR="004356F2" w:rsidRDefault="004356F2" w:rsidP="004356F2">
            <w:pPr>
              <w:jc w:val="center"/>
            </w:pPr>
            <w:r w:rsidRPr="00187563">
              <w:t>Modelagem Conceitual</w:t>
            </w:r>
          </w:p>
        </w:tc>
        <w:tc>
          <w:tcPr>
            <w:tcW w:w="2419" w:type="dxa"/>
          </w:tcPr>
          <w:p w14:paraId="34E5ECBA" w14:textId="0F556B03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73B75E07" w14:textId="00362B9F" w:rsidR="004356F2" w:rsidRDefault="004356F2" w:rsidP="004356F2">
            <w:pPr>
              <w:jc w:val="center"/>
            </w:pPr>
            <w:r w:rsidRPr="00D579F1">
              <w:t>21</w:t>
            </w:r>
          </w:p>
        </w:tc>
      </w:tr>
      <w:tr w:rsidR="004356F2" w14:paraId="4CF182B7" w14:textId="77777777" w:rsidTr="004356F2">
        <w:trPr>
          <w:trHeight w:val="627"/>
          <w:jc w:val="center"/>
        </w:trPr>
        <w:tc>
          <w:tcPr>
            <w:tcW w:w="1847" w:type="dxa"/>
          </w:tcPr>
          <w:p w14:paraId="190B8F22" w14:textId="37E627F6" w:rsidR="004356F2" w:rsidRDefault="004356F2" w:rsidP="004356F2">
            <w:pPr>
              <w:jc w:val="center"/>
            </w:pPr>
            <w:r w:rsidRPr="00C9452B">
              <w:t>R05</w:t>
            </w:r>
          </w:p>
        </w:tc>
        <w:tc>
          <w:tcPr>
            <w:tcW w:w="2547" w:type="dxa"/>
          </w:tcPr>
          <w:p w14:paraId="6B7EC113" w14:textId="5EC0C587" w:rsidR="004356F2" w:rsidRDefault="004356F2" w:rsidP="004356F2">
            <w:pPr>
              <w:jc w:val="center"/>
            </w:pPr>
            <w:r w:rsidRPr="00187563">
              <w:t>Script de criação do Banco</w:t>
            </w:r>
          </w:p>
        </w:tc>
        <w:tc>
          <w:tcPr>
            <w:tcW w:w="2419" w:type="dxa"/>
          </w:tcPr>
          <w:p w14:paraId="78C1D8CE" w14:textId="53FEC1EE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3FA74E0C" w14:textId="1FC2EE50" w:rsidR="004356F2" w:rsidRDefault="004356F2" w:rsidP="004356F2">
            <w:pPr>
              <w:jc w:val="center"/>
            </w:pPr>
            <w:r w:rsidRPr="00D579F1">
              <w:t>13</w:t>
            </w:r>
          </w:p>
        </w:tc>
      </w:tr>
      <w:tr w:rsidR="004356F2" w14:paraId="23C6E982" w14:textId="77777777" w:rsidTr="004356F2">
        <w:trPr>
          <w:trHeight w:val="355"/>
          <w:jc w:val="center"/>
        </w:trPr>
        <w:tc>
          <w:tcPr>
            <w:tcW w:w="1847" w:type="dxa"/>
          </w:tcPr>
          <w:p w14:paraId="7BD37075" w14:textId="4424448E" w:rsidR="004356F2" w:rsidRDefault="004356F2" w:rsidP="004356F2">
            <w:pPr>
              <w:jc w:val="center"/>
            </w:pPr>
            <w:r w:rsidRPr="00C9452B">
              <w:t>R06</w:t>
            </w:r>
          </w:p>
        </w:tc>
        <w:tc>
          <w:tcPr>
            <w:tcW w:w="2547" w:type="dxa"/>
          </w:tcPr>
          <w:p w14:paraId="798E2393" w14:textId="15D068E8" w:rsidR="004356F2" w:rsidRDefault="004356F2" w:rsidP="004356F2">
            <w:pPr>
              <w:jc w:val="center"/>
            </w:pPr>
            <w:r w:rsidRPr="00187563">
              <w:t>LLD</w:t>
            </w:r>
          </w:p>
        </w:tc>
        <w:tc>
          <w:tcPr>
            <w:tcW w:w="2419" w:type="dxa"/>
          </w:tcPr>
          <w:p w14:paraId="5CF7ADF8" w14:textId="370F0A6B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24D9EEC5" w14:textId="095B298A" w:rsidR="004356F2" w:rsidRDefault="004356F2" w:rsidP="004356F2">
            <w:pPr>
              <w:jc w:val="center"/>
            </w:pPr>
            <w:r w:rsidRPr="00D579F1">
              <w:t>8</w:t>
            </w:r>
          </w:p>
        </w:tc>
      </w:tr>
      <w:tr w:rsidR="004356F2" w14:paraId="53ED02C4" w14:textId="77777777" w:rsidTr="004356F2">
        <w:trPr>
          <w:trHeight w:val="220"/>
          <w:jc w:val="center"/>
        </w:trPr>
        <w:tc>
          <w:tcPr>
            <w:tcW w:w="1847" w:type="dxa"/>
          </w:tcPr>
          <w:p w14:paraId="20F8D487" w14:textId="0BF692AD" w:rsidR="004356F2" w:rsidRDefault="004356F2" w:rsidP="004356F2">
            <w:pPr>
              <w:jc w:val="center"/>
            </w:pPr>
            <w:r w:rsidRPr="00C9452B">
              <w:t>R07</w:t>
            </w:r>
          </w:p>
        </w:tc>
        <w:tc>
          <w:tcPr>
            <w:tcW w:w="2547" w:type="dxa"/>
          </w:tcPr>
          <w:p w14:paraId="04FE10A5" w14:textId="1FD4609D" w:rsidR="004356F2" w:rsidRDefault="004356F2" w:rsidP="004356F2">
            <w:pPr>
              <w:jc w:val="center"/>
            </w:pPr>
            <w:r w:rsidRPr="00187563">
              <w:t>HLD</w:t>
            </w:r>
          </w:p>
        </w:tc>
        <w:tc>
          <w:tcPr>
            <w:tcW w:w="2419" w:type="dxa"/>
          </w:tcPr>
          <w:p w14:paraId="21D13600" w14:textId="0A600069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72117058" w14:textId="2A0F22FD" w:rsidR="004356F2" w:rsidRDefault="004356F2" w:rsidP="004356F2">
            <w:pPr>
              <w:jc w:val="center"/>
            </w:pPr>
            <w:r w:rsidRPr="00D579F1">
              <w:t>5</w:t>
            </w:r>
          </w:p>
        </w:tc>
      </w:tr>
      <w:tr w:rsidR="004356F2" w14:paraId="0CC3472B" w14:textId="77777777" w:rsidTr="004356F2">
        <w:trPr>
          <w:trHeight w:val="509"/>
          <w:jc w:val="center"/>
        </w:trPr>
        <w:tc>
          <w:tcPr>
            <w:tcW w:w="1847" w:type="dxa"/>
          </w:tcPr>
          <w:p w14:paraId="468FF644" w14:textId="108BE098" w:rsidR="004356F2" w:rsidRDefault="004356F2" w:rsidP="004356F2">
            <w:pPr>
              <w:jc w:val="center"/>
            </w:pPr>
            <w:r w:rsidRPr="00C9452B">
              <w:t>R08</w:t>
            </w:r>
          </w:p>
        </w:tc>
        <w:tc>
          <w:tcPr>
            <w:tcW w:w="2547" w:type="dxa"/>
          </w:tcPr>
          <w:p w14:paraId="1BE7591C" w14:textId="406266D0" w:rsidR="004356F2" w:rsidRDefault="004356F2" w:rsidP="004356F2">
            <w:pPr>
              <w:jc w:val="center"/>
            </w:pPr>
            <w:r w:rsidRPr="00187563">
              <w:t>Planilha de Riscos do Projeto</w:t>
            </w:r>
          </w:p>
        </w:tc>
        <w:tc>
          <w:tcPr>
            <w:tcW w:w="2419" w:type="dxa"/>
          </w:tcPr>
          <w:p w14:paraId="155248D0" w14:textId="35669500" w:rsidR="004356F2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10C00B8A" w14:textId="13409AAE" w:rsidR="004356F2" w:rsidRDefault="004356F2" w:rsidP="004356F2">
            <w:pPr>
              <w:jc w:val="center"/>
            </w:pPr>
            <w:r w:rsidRPr="00D579F1">
              <w:t>8</w:t>
            </w:r>
          </w:p>
        </w:tc>
      </w:tr>
      <w:tr w:rsidR="004356F2" w14:paraId="378C515E" w14:textId="77777777" w:rsidTr="004356F2">
        <w:trPr>
          <w:trHeight w:val="521"/>
          <w:jc w:val="center"/>
        </w:trPr>
        <w:tc>
          <w:tcPr>
            <w:tcW w:w="1847" w:type="dxa"/>
          </w:tcPr>
          <w:p w14:paraId="3A8DFAF6" w14:textId="1F173C4B" w:rsidR="004356F2" w:rsidRDefault="004356F2" w:rsidP="004356F2">
            <w:pPr>
              <w:jc w:val="center"/>
            </w:pPr>
            <w:r w:rsidRPr="00C9452B">
              <w:t>R09</w:t>
            </w:r>
          </w:p>
        </w:tc>
        <w:tc>
          <w:tcPr>
            <w:tcW w:w="2547" w:type="dxa"/>
          </w:tcPr>
          <w:p w14:paraId="73E18E00" w14:textId="510055BA" w:rsidR="004356F2" w:rsidRDefault="004356F2" w:rsidP="004356F2">
            <w:pPr>
              <w:jc w:val="center"/>
            </w:pPr>
            <w:r w:rsidRPr="00187563">
              <w:t>Documentação do Projeto</w:t>
            </w:r>
          </w:p>
        </w:tc>
        <w:tc>
          <w:tcPr>
            <w:tcW w:w="2419" w:type="dxa"/>
          </w:tcPr>
          <w:p w14:paraId="2F117FA6" w14:textId="290A7944" w:rsidR="004356F2" w:rsidRDefault="004356F2" w:rsidP="004356F2">
            <w:pPr>
              <w:jc w:val="center"/>
            </w:pPr>
            <w:r w:rsidRPr="00C26176">
              <w:t>Desejável</w:t>
            </w:r>
          </w:p>
        </w:tc>
        <w:tc>
          <w:tcPr>
            <w:tcW w:w="1954" w:type="dxa"/>
          </w:tcPr>
          <w:p w14:paraId="4D5AE1A4" w14:textId="6DDE3730" w:rsidR="004356F2" w:rsidRDefault="004356F2" w:rsidP="004356F2">
            <w:pPr>
              <w:jc w:val="center"/>
            </w:pPr>
            <w:r w:rsidRPr="00D579F1">
              <w:t>3</w:t>
            </w:r>
          </w:p>
        </w:tc>
      </w:tr>
      <w:tr w:rsidR="004356F2" w14:paraId="614CDF90" w14:textId="77777777" w:rsidTr="004356F2">
        <w:trPr>
          <w:trHeight w:val="108"/>
          <w:jc w:val="center"/>
        </w:trPr>
        <w:tc>
          <w:tcPr>
            <w:tcW w:w="1847" w:type="dxa"/>
          </w:tcPr>
          <w:p w14:paraId="6761060C" w14:textId="5970C9AF" w:rsidR="004356F2" w:rsidRDefault="004356F2" w:rsidP="004356F2">
            <w:pPr>
              <w:jc w:val="center"/>
            </w:pPr>
            <w:r w:rsidRPr="00C9452B">
              <w:t>R10</w:t>
            </w:r>
          </w:p>
        </w:tc>
        <w:tc>
          <w:tcPr>
            <w:tcW w:w="2547" w:type="dxa"/>
          </w:tcPr>
          <w:p w14:paraId="1031EE6D" w14:textId="14E59039" w:rsidR="004356F2" w:rsidRPr="0037597F" w:rsidRDefault="004356F2" w:rsidP="004356F2">
            <w:pPr>
              <w:jc w:val="center"/>
            </w:pPr>
            <w:r w:rsidRPr="00187563">
              <w:t>Ferramenta de Gestão de Projeto</w:t>
            </w:r>
          </w:p>
        </w:tc>
        <w:tc>
          <w:tcPr>
            <w:tcW w:w="2419" w:type="dxa"/>
          </w:tcPr>
          <w:p w14:paraId="66948CEF" w14:textId="11DAEB9D" w:rsidR="004356F2" w:rsidRPr="0037597F" w:rsidRDefault="004356F2" w:rsidP="004356F2">
            <w:pPr>
              <w:jc w:val="center"/>
            </w:pPr>
            <w:r w:rsidRPr="00C26176">
              <w:t>Importante</w:t>
            </w:r>
          </w:p>
        </w:tc>
        <w:tc>
          <w:tcPr>
            <w:tcW w:w="1954" w:type="dxa"/>
          </w:tcPr>
          <w:p w14:paraId="6BEF95A6" w14:textId="00F8108C" w:rsidR="004356F2" w:rsidRDefault="004356F2" w:rsidP="004356F2">
            <w:pPr>
              <w:jc w:val="center"/>
            </w:pPr>
            <w:r w:rsidRPr="00D579F1">
              <w:t>5</w:t>
            </w:r>
          </w:p>
        </w:tc>
      </w:tr>
      <w:tr w:rsidR="004356F2" w14:paraId="5D748141" w14:textId="77777777" w:rsidTr="004356F2">
        <w:trPr>
          <w:trHeight w:val="261"/>
          <w:jc w:val="center"/>
        </w:trPr>
        <w:tc>
          <w:tcPr>
            <w:tcW w:w="1847" w:type="dxa"/>
          </w:tcPr>
          <w:p w14:paraId="212BBF17" w14:textId="29E4F3A2" w:rsidR="004356F2" w:rsidRPr="00C9452B" w:rsidRDefault="004356F2" w:rsidP="004356F2">
            <w:pPr>
              <w:jc w:val="center"/>
            </w:pPr>
            <w:r>
              <w:t>R11</w:t>
            </w:r>
          </w:p>
        </w:tc>
        <w:tc>
          <w:tcPr>
            <w:tcW w:w="2547" w:type="dxa"/>
          </w:tcPr>
          <w:p w14:paraId="264EA109" w14:textId="45DA9168" w:rsidR="004356F2" w:rsidRPr="0037597F" w:rsidRDefault="004356F2" w:rsidP="004356F2">
            <w:pPr>
              <w:jc w:val="center"/>
            </w:pPr>
            <w:r w:rsidRPr="00187563">
              <w:t>Planilha de BackLog</w:t>
            </w:r>
          </w:p>
        </w:tc>
        <w:tc>
          <w:tcPr>
            <w:tcW w:w="2419" w:type="dxa"/>
          </w:tcPr>
          <w:p w14:paraId="31849B48" w14:textId="168DAB92" w:rsidR="004356F2" w:rsidRPr="0037597F" w:rsidRDefault="004356F2" w:rsidP="004356F2">
            <w:pPr>
              <w:jc w:val="center"/>
            </w:pPr>
            <w:r w:rsidRPr="00C26176">
              <w:t xml:space="preserve">Essencial </w:t>
            </w:r>
          </w:p>
        </w:tc>
        <w:tc>
          <w:tcPr>
            <w:tcW w:w="1954" w:type="dxa"/>
          </w:tcPr>
          <w:p w14:paraId="4745D7CC" w14:textId="479F71BF" w:rsidR="004356F2" w:rsidRDefault="004356F2" w:rsidP="004356F2">
            <w:pPr>
              <w:jc w:val="center"/>
            </w:pPr>
            <w:r w:rsidRPr="00D579F1">
              <w:t>21</w:t>
            </w:r>
          </w:p>
        </w:tc>
      </w:tr>
      <w:tr w:rsidR="004356F2" w14:paraId="7F2D6D99" w14:textId="77777777" w:rsidTr="004356F2">
        <w:trPr>
          <w:trHeight w:val="254"/>
          <w:jc w:val="center"/>
        </w:trPr>
        <w:tc>
          <w:tcPr>
            <w:tcW w:w="1847" w:type="dxa"/>
          </w:tcPr>
          <w:p w14:paraId="63257B14" w14:textId="2F7D31CA" w:rsidR="004356F2" w:rsidRPr="00C9452B" w:rsidRDefault="004356F2" w:rsidP="004356F2">
            <w:pPr>
              <w:jc w:val="center"/>
            </w:pPr>
            <w:r>
              <w:t>R12</w:t>
            </w:r>
          </w:p>
        </w:tc>
        <w:tc>
          <w:tcPr>
            <w:tcW w:w="2547" w:type="dxa"/>
          </w:tcPr>
          <w:p w14:paraId="2FEF9A63" w14:textId="6D090D2F" w:rsidR="004356F2" w:rsidRPr="0037597F" w:rsidRDefault="004356F2" w:rsidP="004356F2">
            <w:pPr>
              <w:jc w:val="center"/>
            </w:pPr>
            <w:r w:rsidRPr="00187563">
              <w:t>Arduino</w:t>
            </w:r>
          </w:p>
        </w:tc>
        <w:tc>
          <w:tcPr>
            <w:tcW w:w="2419" w:type="dxa"/>
          </w:tcPr>
          <w:p w14:paraId="1602A5EE" w14:textId="53FBC918" w:rsidR="004356F2" w:rsidRPr="0037597F" w:rsidRDefault="004356F2" w:rsidP="004356F2">
            <w:pPr>
              <w:jc w:val="center"/>
            </w:pPr>
            <w:r w:rsidRPr="00C26176">
              <w:t>Desejável</w:t>
            </w:r>
          </w:p>
        </w:tc>
        <w:tc>
          <w:tcPr>
            <w:tcW w:w="1954" w:type="dxa"/>
          </w:tcPr>
          <w:p w14:paraId="7EA44664" w14:textId="4ADB90A4" w:rsidR="004356F2" w:rsidRDefault="004356F2" w:rsidP="004356F2">
            <w:pPr>
              <w:jc w:val="center"/>
            </w:pPr>
            <w:r w:rsidRPr="00D579F1">
              <w:t>8</w:t>
            </w:r>
          </w:p>
        </w:tc>
      </w:tr>
    </w:tbl>
    <w:p w14:paraId="4299A9EF" w14:textId="77777777" w:rsidR="0037597F" w:rsidRDefault="0037597F" w:rsidP="00EB4A20">
      <w:pPr>
        <w:rPr>
          <w:b/>
          <w:bCs/>
        </w:rPr>
      </w:pPr>
    </w:p>
    <w:p w14:paraId="63A77EFC" w14:textId="77777777" w:rsidR="004356F2" w:rsidRDefault="004356F2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4356F2" w:rsidRPr="005307E1" w14:paraId="0429D5DA" w14:textId="77777777" w:rsidTr="00A6774B">
        <w:tc>
          <w:tcPr>
            <w:tcW w:w="2093" w:type="dxa"/>
          </w:tcPr>
          <w:p w14:paraId="2A0696E1" w14:textId="2AF5BE5A" w:rsidR="004356F2" w:rsidRPr="005307E1" w:rsidRDefault="004356F2" w:rsidP="004356F2">
            <w:pPr>
              <w:jc w:val="center"/>
              <w:rPr>
                <w:rFonts w:cs="Arial"/>
                <w:b/>
              </w:rPr>
            </w:pPr>
            <w:r w:rsidRPr="005307E1">
              <w:rPr>
                <w:b/>
              </w:rPr>
              <w:lastRenderedPageBreak/>
              <w:t>Nº do Requisito</w:t>
            </w:r>
          </w:p>
        </w:tc>
        <w:tc>
          <w:tcPr>
            <w:tcW w:w="2551" w:type="dxa"/>
          </w:tcPr>
          <w:p w14:paraId="59D6F4D4" w14:textId="7436DA55" w:rsidR="004356F2" w:rsidRPr="005307E1" w:rsidRDefault="004356F2" w:rsidP="004356F2">
            <w:pPr>
              <w:jc w:val="center"/>
              <w:rPr>
                <w:rFonts w:cs="Arial"/>
                <w:b/>
              </w:rPr>
            </w:pPr>
            <w:r w:rsidRPr="005307E1">
              <w:rPr>
                <w:b/>
              </w:rPr>
              <w:t>Requisito</w:t>
            </w:r>
          </w:p>
        </w:tc>
        <w:tc>
          <w:tcPr>
            <w:tcW w:w="2410" w:type="dxa"/>
          </w:tcPr>
          <w:p w14:paraId="267B409C" w14:textId="676F1FB2" w:rsidR="004356F2" w:rsidRPr="005307E1" w:rsidRDefault="004356F2" w:rsidP="004356F2">
            <w:pPr>
              <w:jc w:val="center"/>
              <w:rPr>
                <w:rFonts w:cs="Arial"/>
                <w:b/>
              </w:rPr>
            </w:pPr>
            <w:r w:rsidRPr="005307E1">
              <w:rPr>
                <w:b/>
              </w:rPr>
              <w:t>Classificação</w:t>
            </w:r>
          </w:p>
        </w:tc>
        <w:tc>
          <w:tcPr>
            <w:tcW w:w="1985" w:type="dxa"/>
          </w:tcPr>
          <w:p w14:paraId="1BBD6E70" w14:textId="40825BE9" w:rsidR="004356F2" w:rsidRPr="005307E1" w:rsidRDefault="004356F2" w:rsidP="004356F2">
            <w:pPr>
              <w:jc w:val="center"/>
              <w:rPr>
                <w:rFonts w:cs="Arial"/>
                <w:b/>
              </w:rPr>
            </w:pPr>
            <w:r w:rsidRPr="005307E1">
              <w:rPr>
                <w:b/>
              </w:rPr>
              <w:t>Tamanho</w:t>
            </w:r>
          </w:p>
        </w:tc>
      </w:tr>
      <w:tr w:rsidR="004356F2" w14:paraId="0219BE63" w14:textId="77777777" w:rsidTr="00A6774B">
        <w:tc>
          <w:tcPr>
            <w:tcW w:w="2093" w:type="dxa"/>
          </w:tcPr>
          <w:p w14:paraId="491C511A" w14:textId="41BDFE58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R13</w:t>
            </w:r>
          </w:p>
        </w:tc>
        <w:tc>
          <w:tcPr>
            <w:tcW w:w="2551" w:type="dxa"/>
          </w:tcPr>
          <w:p w14:paraId="5E603BCB" w14:textId="2A695FB8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Pagina Institucional Nuvem</w:t>
            </w:r>
          </w:p>
        </w:tc>
        <w:tc>
          <w:tcPr>
            <w:tcW w:w="2410" w:type="dxa"/>
          </w:tcPr>
          <w:p w14:paraId="2CE2C36C" w14:textId="3942975C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53FDB57B" w14:textId="584E4DEB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21</w:t>
            </w:r>
          </w:p>
        </w:tc>
      </w:tr>
      <w:tr w:rsidR="004356F2" w14:paraId="11059546" w14:textId="77777777" w:rsidTr="00A6774B">
        <w:tc>
          <w:tcPr>
            <w:tcW w:w="2093" w:type="dxa"/>
          </w:tcPr>
          <w:p w14:paraId="6786FAFF" w14:textId="371F390F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R14</w:t>
            </w:r>
          </w:p>
        </w:tc>
        <w:tc>
          <w:tcPr>
            <w:tcW w:w="2551" w:type="dxa"/>
          </w:tcPr>
          <w:p w14:paraId="4057FAAE" w14:textId="6E81037D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EB18A1">
              <w:t>Dashboard Nuvem</w:t>
            </w:r>
          </w:p>
        </w:tc>
        <w:tc>
          <w:tcPr>
            <w:tcW w:w="2410" w:type="dxa"/>
          </w:tcPr>
          <w:p w14:paraId="0A38AA39" w14:textId="310CD2C1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30A993F0" w14:textId="39A03A89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21</w:t>
            </w:r>
          </w:p>
        </w:tc>
      </w:tr>
      <w:tr w:rsidR="004356F2" w14:paraId="66EB9456" w14:textId="77777777" w:rsidTr="00A6774B">
        <w:tc>
          <w:tcPr>
            <w:tcW w:w="2093" w:type="dxa"/>
          </w:tcPr>
          <w:p w14:paraId="4CAB297A" w14:textId="09053D02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R15</w:t>
            </w:r>
          </w:p>
        </w:tc>
        <w:tc>
          <w:tcPr>
            <w:tcW w:w="2551" w:type="dxa"/>
          </w:tcPr>
          <w:p w14:paraId="5D63067C" w14:textId="6A8267B2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EB18A1">
              <w:t>Cadastro/login Nuvem</w:t>
            </w:r>
          </w:p>
        </w:tc>
        <w:tc>
          <w:tcPr>
            <w:tcW w:w="2410" w:type="dxa"/>
          </w:tcPr>
          <w:p w14:paraId="3AFCA2BB" w14:textId="50C302D6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1E3C5787" w14:textId="375BBB19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21</w:t>
            </w:r>
          </w:p>
        </w:tc>
      </w:tr>
      <w:tr w:rsidR="004356F2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5138D57A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R16</w:t>
            </w:r>
          </w:p>
        </w:tc>
        <w:tc>
          <w:tcPr>
            <w:tcW w:w="2551" w:type="dxa"/>
          </w:tcPr>
          <w:p w14:paraId="4C0713D9" w14:textId="174082DB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Tabelas do Banco no Azure</w:t>
            </w:r>
          </w:p>
        </w:tc>
        <w:tc>
          <w:tcPr>
            <w:tcW w:w="2410" w:type="dxa"/>
          </w:tcPr>
          <w:p w14:paraId="469157CE" w14:textId="03C7E3FF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4ACF9EC3" w14:textId="1C0198BA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21</w:t>
            </w:r>
          </w:p>
        </w:tc>
      </w:tr>
      <w:tr w:rsidR="004356F2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3D5C6A64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R17</w:t>
            </w:r>
          </w:p>
        </w:tc>
        <w:tc>
          <w:tcPr>
            <w:tcW w:w="2551" w:type="dxa"/>
          </w:tcPr>
          <w:p w14:paraId="5059C907" w14:textId="1CB62547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Mapeamento das Tabelas em JavaScript</w:t>
            </w:r>
          </w:p>
        </w:tc>
        <w:tc>
          <w:tcPr>
            <w:tcW w:w="2410" w:type="dxa"/>
          </w:tcPr>
          <w:p w14:paraId="1F81FB6B" w14:textId="7283EAD3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3F0A6024" w14:textId="147D55D9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13</w:t>
            </w:r>
          </w:p>
        </w:tc>
      </w:tr>
      <w:tr w:rsidR="004356F2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12720A8E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R18</w:t>
            </w:r>
          </w:p>
        </w:tc>
        <w:tc>
          <w:tcPr>
            <w:tcW w:w="2551" w:type="dxa"/>
          </w:tcPr>
          <w:p w14:paraId="4F2C6FE8" w14:textId="0D5BFC5D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Transição do Banco de Dados MySQL para SQL Server</w:t>
            </w:r>
          </w:p>
        </w:tc>
        <w:tc>
          <w:tcPr>
            <w:tcW w:w="2410" w:type="dxa"/>
          </w:tcPr>
          <w:p w14:paraId="76CDF0AB" w14:textId="7D260390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48A18838" w14:textId="3C858046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21</w:t>
            </w:r>
          </w:p>
        </w:tc>
      </w:tr>
      <w:tr w:rsidR="004356F2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28669484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R19</w:t>
            </w:r>
          </w:p>
        </w:tc>
        <w:tc>
          <w:tcPr>
            <w:tcW w:w="2551" w:type="dxa"/>
          </w:tcPr>
          <w:p w14:paraId="295647FE" w14:textId="5500EF11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Modelagem Lógica e Conceitual do Banco de Dados</w:t>
            </w:r>
          </w:p>
        </w:tc>
        <w:tc>
          <w:tcPr>
            <w:tcW w:w="2410" w:type="dxa"/>
          </w:tcPr>
          <w:p w14:paraId="6E1495CA" w14:textId="252E415D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215A6915" w14:textId="7CC1EFC3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8</w:t>
            </w:r>
          </w:p>
        </w:tc>
      </w:tr>
      <w:tr w:rsidR="004356F2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2AA651DB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R20</w:t>
            </w:r>
          </w:p>
        </w:tc>
        <w:tc>
          <w:tcPr>
            <w:tcW w:w="2551" w:type="dxa"/>
          </w:tcPr>
          <w:p w14:paraId="6A5F7868" w14:textId="7A95E1FD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Ferramente de Help Desk integrada no Site</w:t>
            </w:r>
          </w:p>
        </w:tc>
        <w:tc>
          <w:tcPr>
            <w:tcW w:w="2410" w:type="dxa"/>
          </w:tcPr>
          <w:p w14:paraId="6B9B2E22" w14:textId="4304054F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Importante</w:t>
            </w:r>
          </w:p>
        </w:tc>
        <w:tc>
          <w:tcPr>
            <w:tcW w:w="1985" w:type="dxa"/>
          </w:tcPr>
          <w:p w14:paraId="41374FFC" w14:textId="30733517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5</w:t>
            </w:r>
          </w:p>
        </w:tc>
      </w:tr>
      <w:tr w:rsidR="004356F2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74251002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R21</w:t>
            </w:r>
          </w:p>
        </w:tc>
        <w:tc>
          <w:tcPr>
            <w:tcW w:w="2551" w:type="dxa"/>
          </w:tcPr>
          <w:p w14:paraId="696EA1ED" w14:textId="50DA7812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Manual de Instalação</w:t>
            </w:r>
          </w:p>
        </w:tc>
        <w:tc>
          <w:tcPr>
            <w:tcW w:w="2410" w:type="dxa"/>
          </w:tcPr>
          <w:p w14:paraId="5446EC52" w14:textId="6B7D3A8C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Importante</w:t>
            </w:r>
          </w:p>
        </w:tc>
        <w:tc>
          <w:tcPr>
            <w:tcW w:w="1985" w:type="dxa"/>
          </w:tcPr>
          <w:p w14:paraId="46E4CE61" w14:textId="7FD79D95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3</w:t>
            </w:r>
          </w:p>
        </w:tc>
      </w:tr>
      <w:tr w:rsidR="004356F2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639EA601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R22</w:t>
            </w:r>
          </w:p>
        </w:tc>
        <w:tc>
          <w:tcPr>
            <w:tcW w:w="2551" w:type="dxa"/>
          </w:tcPr>
          <w:p w14:paraId="0F84E942" w14:textId="102766B1" w:rsidR="004356F2" w:rsidRPr="00B71D6C" w:rsidRDefault="004356F2" w:rsidP="004356F2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EB18A1">
              <w:t>Apresentação em PowerPoint</w:t>
            </w:r>
          </w:p>
        </w:tc>
        <w:tc>
          <w:tcPr>
            <w:tcW w:w="2410" w:type="dxa"/>
          </w:tcPr>
          <w:p w14:paraId="78F53675" w14:textId="1F0D84BD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 xml:space="preserve">Essencial </w:t>
            </w:r>
          </w:p>
        </w:tc>
        <w:tc>
          <w:tcPr>
            <w:tcW w:w="1985" w:type="dxa"/>
          </w:tcPr>
          <w:p w14:paraId="1C888F2E" w14:textId="658C4F37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13</w:t>
            </w:r>
          </w:p>
        </w:tc>
      </w:tr>
      <w:tr w:rsidR="004356F2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13895D6A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R23</w:t>
            </w:r>
          </w:p>
        </w:tc>
        <w:tc>
          <w:tcPr>
            <w:tcW w:w="2551" w:type="dxa"/>
          </w:tcPr>
          <w:p w14:paraId="5E44CDC9" w14:textId="2D73288E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EB18A1">
              <w:t>Documentação Final</w:t>
            </w:r>
          </w:p>
        </w:tc>
        <w:tc>
          <w:tcPr>
            <w:tcW w:w="2410" w:type="dxa"/>
          </w:tcPr>
          <w:p w14:paraId="10978844" w14:textId="6783872B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Importante</w:t>
            </w:r>
          </w:p>
        </w:tc>
        <w:tc>
          <w:tcPr>
            <w:tcW w:w="1985" w:type="dxa"/>
          </w:tcPr>
          <w:p w14:paraId="20534FED" w14:textId="59742127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13</w:t>
            </w:r>
          </w:p>
        </w:tc>
      </w:tr>
      <w:tr w:rsidR="004356F2" w14:paraId="420610E6" w14:textId="77777777" w:rsidTr="00FD12DF">
        <w:trPr>
          <w:trHeight w:val="527"/>
        </w:trPr>
        <w:tc>
          <w:tcPr>
            <w:tcW w:w="2093" w:type="dxa"/>
          </w:tcPr>
          <w:p w14:paraId="42B54485" w14:textId="17D158C4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R24</w:t>
            </w:r>
          </w:p>
        </w:tc>
        <w:tc>
          <w:tcPr>
            <w:tcW w:w="2551" w:type="dxa"/>
          </w:tcPr>
          <w:p w14:paraId="3F127F4E" w14:textId="35E7ACA6" w:rsidR="004356F2" w:rsidRPr="00B71D6C" w:rsidRDefault="004356F2" w:rsidP="004356F2">
            <w:pPr>
              <w:jc w:val="center"/>
              <w:rPr>
                <w:rFonts w:cs="Arial"/>
                <w:color w:val="000000"/>
              </w:rPr>
            </w:pPr>
            <w:r w:rsidRPr="00EB18A1">
              <w:t>Planilha de Homologação</w:t>
            </w:r>
          </w:p>
        </w:tc>
        <w:tc>
          <w:tcPr>
            <w:tcW w:w="2410" w:type="dxa"/>
          </w:tcPr>
          <w:p w14:paraId="43AA96C6" w14:textId="3BE57B66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Importante</w:t>
            </w:r>
          </w:p>
        </w:tc>
        <w:tc>
          <w:tcPr>
            <w:tcW w:w="1985" w:type="dxa"/>
          </w:tcPr>
          <w:p w14:paraId="0266EFB1" w14:textId="5728BF91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8</w:t>
            </w:r>
          </w:p>
        </w:tc>
      </w:tr>
      <w:tr w:rsidR="004356F2" w14:paraId="33D17647" w14:textId="77777777" w:rsidTr="00FD12DF">
        <w:trPr>
          <w:trHeight w:val="527"/>
        </w:trPr>
        <w:tc>
          <w:tcPr>
            <w:tcW w:w="2093" w:type="dxa"/>
          </w:tcPr>
          <w:p w14:paraId="155CE562" w14:textId="554725F4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R25</w:t>
            </w:r>
          </w:p>
        </w:tc>
        <w:tc>
          <w:tcPr>
            <w:tcW w:w="2551" w:type="dxa"/>
          </w:tcPr>
          <w:p w14:paraId="27D89667" w14:textId="13D726B6" w:rsidR="004356F2" w:rsidRPr="00B71D6C" w:rsidRDefault="004356F2" w:rsidP="004356F2">
            <w:pPr>
              <w:jc w:val="center"/>
              <w:rPr>
                <w:rFonts w:cs="Arial"/>
                <w:color w:val="000000"/>
              </w:rPr>
            </w:pPr>
            <w:r w:rsidRPr="00EB18A1">
              <w:t>Manual de Instalação</w:t>
            </w:r>
          </w:p>
        </w:tc>
        <w:tc>
          <w:tcPr>
            <w:tcW w:w="2410" w:type="dxa"/>
          </w:tcPr>
          <w:p w14:paraId="3B0EB0EE" w14:textId="6DBBDEC7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Desejável</w:t>
            </w:r>
          </w:p>
        </w:tc>
        <w:tc>
          <w:tcPr>
            <w:tcW w:w="1985" w:type="dxa"/>
          </w:tcPr>
          <w:p w14:paraId="3DA66730" w14:textId="5149F4D1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5</w:t>
            </w:r>
          </w:p>
        </w:tc>
      </w:tr>
      <w:tr w:rsidR="004356F2" w14:paraId="72EC3D57" w14:textId="77777777" w:rsidTr="00FD12DF">
        <w:trPr>
          <w:trHeight w:val="527"/>
        </w:trPr>
        <w:tc>
          <w:tcPr>
            <w:tcW w:w="2093" w:type="dxa"/>
          </w:tcPr>
          <w:p w14:paraId="146498BD" w14:textId="2587D7CF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R26</w:t>
            </w:r>
          </w:p>
        </w:tc>
        <w:tc>
          <w:tcPr>
            <w:tcW w:w="2551" w:type="dxa"/>
          </w:tcPr>
          <w:p w14:paraId="7244452D" w14:textId="3FF4D5C1" w:rsidR="004356F2" w:rsidRPr="00B71D6C" w:rsidRDefault="004356F2" w:rsidP="004356F2">
            <w:pPr>
              <w:jc w:val="center"/>
              <w:rPr>
                <w:rFonts w:cs="Arial"/>
                <w:color w:val="000000"/>
              </w:rPr>
            </w:pPr>
            <w:r w:rsidRPr="00EB18A1">
              <w:t>Fluxograma do Suporte</w:t>
            </w:r>
          </w:p>
        </w:tc>
        <w:tc>
          <w:tcPr>
            <w:tcW w:w="2410" w:type="dxa"/>
          </w:tcPr>
          <w:p w14:paraId="401ECA3B" w14:textId="5B5E799E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Importante</w:t>
            </w:r>
          </w:p>
        </w:tc>
        <w:tc>
          <w:tcPr>
            <w:tcW w:w="1985" w:type="dxa"/>
          </w:tcPr>
          <w:p w14:paraId="78410F13" w14:textId="1D41D948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8</w:t>
            </w:r>
          </w:p>
        </w:tc>
      </w:tr>
      <w:tr w:rsidR="004356F2" w14:paraId="1820E703" w14:textId="77777777" w:rsidTr="00FD12DF">
        <w:trPr>
          <w:trHeight w:val="527"/>
        </w:trPr>
        <w:tc>
          <w:tcPr>
            <w:tcW w:w="2093" w:type="dxa"/>
          </w:tcPr>
          <w:p w14:paraId="27820A23" w14:textId="676EF5B1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7300BC">
              <w:t>R27</w:t>
            </w:r>
          </w:p>
        </w:tc>
        <w:tc>
          <w:tcPr>
            <w:tcW w:w="2551" w:type="dxa"/>
          </w:tcPr>
          <w:p w14:paraId="42CBAB45" w14:textId="2EB92B73" w:rsidR="004356F2" w:rsidRPr="00B71D6C" w:rsidRDefault="004356F2" w:rsidP="004356F2">
            <w:pPr>
              <w:jc w:val="center"/>
              <w:rPr>
                <w:rFonts w:cs="Arial"/>
                <w:color w:val="000000"/>
              </w:rPr>
            </w:pPr>
            <w:r w:rsidRPr="00EB18A1">
              <w:t>Dicionário de Dados</w:t>
            </w:r>
          </w:p>
        </w:tc>
        <w:tc>
          <w:tcPr>
            <w:tcW w:w="2410" w:type="dxa"/>
          </w:tcPr>
          <w:p w14:paraId="1A7645A5" w14:textId="526C9005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8731CE">
              <w:t>Importante</w:t>
            </w:r>
          </w:p>
        </w:tc>
        <w:tc>
          <w:tcPr>
            <w:tcW w:w="1985" w:type="dxa"/>
          </w:tcPr>
          <w:p w14:paraId="465A7AAC" w14:textId="02397374" w:rsidR="004356F2" w:rsidRPr="00B71D6C" w:rsidRDefault="004356F2" w:rsidP="004356F2">
            <w:pPr>
              <w:jc w:val="center"/>
              <w:rPr>
                <w:rFonts w:cs="Arial"/>
              </w:rPr>
            </w:pPr>
            <w:r w:rsidRPr="00682213">
              <w:t>5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531432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5307E1" w:rsidRPr="005307E1" w14:paraId="16792D38" w14:textId="77777777" w:rsidTr="005307E1">
        <w:trPr>
          <w:trHeight w:val="503"/>
        </w:trPr>
        <w:tc>
          <w:tcPr>
            <w:tcW w:w="1826" w:type="dxa"/>
          </w:tcPr>
          <w:p w14:paraId="11FF3BF7" w14:textId="7B9D6590" w:rsidR="005307E1" w:rsidRPr="005307E1" w:rsidRDefault="005307E1" w:rsidP="005307E1">
            <w:pPr>
              <w:jc w:val="center"/>
              <w:rPr>
                <w:b/>
              </w:rPr>
            </w:pPr>
            <w:r w:rsidRPr="005307E1">
              <w:rPr>
                <w:b/>
              </w:rPr>
              <w:t>Nº do Requisito</w:t>
            </w:r>
          </w:p>
        </w:tc>
        <w:tc>
          <w:tcPr>
            <w:tcW w:w="2547" w:type="dxa"/>
          </w:tcPr>
          <w:p w14:paraId="07AC1E44" w14:textId="6B65035B" w:rsidR="005307E1" w:rsidRPr="005307E1" w:rsidRDefault="005307E1" w:rsidP="005307E1">
            <w:pPr>
              <w:jc w:val="center"/>
              <w:rPr>
                <w:b/>
              </w:rPr>
            </w:pPr>
            <w:r w:rsidRPr="005307E1">
              <w:rPr>
                <w:b/>
              </w:rPr>
              <w:t>Requisito</w:t>
            </w:r>
          </w:p>
        </w:tc>
        <w:tc>
          <w:tcPr>
            <w:tcW w:w="2419" w:type="dxa"/>
          </w:tcPr>
          <w:p w14:paraId="7111DEA2" w14:textId="144E7B2C" w:rsidR="005307E1" w:rsidRPr="005307E1" w:rsidRDefault="005307E1" w:rsidP="005307E1">
            <w:pPr>
              <w:jc w:val="center"/>
              <w:rPr>
                <w:b/>
              </w:rPr>
            </w:pPr>
            <w:r w:rsidRPr="005307E1">
              <w:rPr>
                <w:b/>
              </w:rPr>
              <w:t>Responsável</w:t>
            </w:r>
          </w:p>
        </w:tc>
      </w:tr>
      <w:tr w:rsidR="005307E1" w14:paraId="66E7A02A" w14:textId="77777777" w:rsidTr="005307E1">
        <w:trPr>
          <w:trHeight w:val="529"/>
        </w:trPr>
        <w:tc>
          <w:tcPr>
            <w:tcW w:w="1826" w:type="dxa"/>
          </w:tcPr>
          <w:p w14:paraId="41C885BA" w14:textId="35521030" w:rsidR="005307E1" w:rsidRDefault="005307E1" w:rsidP="005307E1">
            <w:pPr>
              <w:jc w:val="center"/>
            </w:pPr>
            <w:r w:rsidRPr="009E6B91">
              <w:t>R01</w:t>
            </w:r>
          </w:p>
        </w:tc>
        <w:tc>
          <w:tcPr>
            <w:tcW w:w="2547" w:type="dxa"/>
          </w:tcPr>
          <w:p w14:paraId="44BEF5E1" w14:textId="0823A932" w:rsidR="005307E1" w:rsidRDefault="005307E1" w:rsidP="005307E1">
            <w:pPr>
              <w:jc w:val="center"/>
            </w:pPr>
            <w:r w:rsidRPr="00C63BD9">
              <w:t>Pagina Institucional Estática</w:t>
            </w:r>
          </w:p>
        </w:tc>
        <w:tc>
          <w:tcPr>
            <w:tcW w:w="2419" w:type="dxa"/>
          </w:tcPr>
          <w:p w14:paraId="6CEB9340" w14:textId="74F37CA6" w:rsidR="005307E1" w:rsidRDefault="005307E1" w:rsidP="005307E1">
            <w:pPr>
              <w:jc w:val="center"/>
            </w:pPr>
            <w:r>
              <w:t>Lisandra e Ricardo</w:t>
            </w:r>
          </w:p>
        </w:tc>
      </w:tr>
      <w:tr w:rsidR="005307E1" w14:paraId="657236D5" w14:textId="77777777" w:rsidTr="005307E1">
        <w:trPr>
          <w:trHeight w:val="102"/>
        </w:trPr>
        <w:tc>
          <w:tcPr>
            <w:tcW w:w="1826" w:type="dxa"/>
          </w:tcPr>
          <w:p w14:paraId="5EF86A2F" w14:textId="4BFE3E75" w:rsidR="005307E1" w:rsidRDefault="005307E1" w:rsidP="005307E1">
            <w:pPr>
              <w:jc w:val="center"/>
            </w:pPr>
            <w:r w:rsidRPr="009E6B91">
              <w:t>R02</w:t>
            </w:r>
          </w:p>
        </w:tc>
        <w:tc>
          <w:tcPr>
            <w:tcW w:w="2547" w:type="dxa"/>
          </w:tcPr>
          <w:p w14:paraId="7B0E81BC" w14:textId="3E639050" w:rsidR="005307E1" w:rsidRDefault="005307E1" w:rsidP="005307E1">
            <w:pPr>
              <w:jc w:val="center"/>
            </w:pPr>
            <w:r w:rsidRPr="00C63BD9">
              <w:t>Dashboard Estática</w:t>
            </w:r>
          </w:p>
        </w:tc>
        <w:tc>
          <w:tcPr>
            <w:tcW w:w="2419" w:type="dxa"/>
          </w:tcPr>
          <w:p w14:paraId="76940261" w14:textId="1ACD9D35" w:rsidR="005307E1" w:rsidRDefault="005307E1" w:rsidP="005307E1">
            <w:pPr>
              <w:jc w:val="center"/>
            </w:pPr>
            <w:r>
              <w:t>Priscila e Ricardo</w:t>
            </w:r>
          </w:p>
        </w:tc>
      </w:tr>
      <w:tr w:rsidR="005307E1" w14:paraId="70988C31" w14:textId="77777777" w:rsidTr="005307E1">
        <w:trPr>
          <w:trHeight w:val="533"/>
        </w:trPr>
        <w:tc>
          <w:tcPr>
            <w:tcW w:w="1826" w:type="dxa"/>
          </w:tcPr>
          <w:p w14:paraId="69AE87B5" w14:textId="1B6A033C" w:rsidR="005307E1" w:rsidRDefault="005307E1" w:rsidP="005307E1">
            <w:pPr>
              <w:jc w:val="center"/>
            </w:pPr>
            <w:r w:rsidRPr="009E6B91">
              <w:t>R03</w:t>
            </w:r>
          </w:p>
        </w:tc>
        <w:tc>
          <w:tcPr>
            <w:tcW w:w="2547" w:type="dxa"/>
          </w:tcPr>
          <w:p w14:paraId="67990E08" w14:textId="0F86A854" w:rsidR="005307E1" w:rsidRDefault="005307E1" w:rsidP="005307E1">
            <w:pPr>
              <w:jc w:val="center"/>
            </w:pPr>
            <w:r w:rsidRPr="00C63BD9">
              <w:t>Cadastro/login Estática</w:t>
            </w:r>
          </w:p>
        </w:tc>
        <w:tc>
          <w:tcPr>
            <w:tcW w:w="2419" w:type="dxa"/>
          </w:tcPr>
          <w:p w14:paraId="75BC3C98" w14:textId="73DB5CD2" w:rsidR="005307E1" w:rsidRDefault="005307E1" w:rsidP="005307E1">
            <w:pPr>
              <w:jc w:val="center"/>
            </w:pPr>
            <w:r>
              <w:t>Amanda e Pedro</w:t>
            </w:r>
          </w:p>
        </w:tc>
      </w:tr>
      <w:tr w:rsidR="005307E1" w14:paraId="7EBCA598" w14:textId="77777777" w:rsidTr="005307E1">
        <w:trPr>
          <w:trHeight w:val="545"/>
        </w:trPr>
        <w:tc>
          <w:tcPr>
            <w:tcW w:w="1826" w:type="dxa"/>
          </w:tcPr>
          <w:p w14:paraId="27471728" w14:textId="3230716A" w:rsidR="005307E1" w:rsidRDefault="005307E1" w:rsidP="005307E1">
            <w:pPr>
              <w:jc w:val="center"/>
            </w:pPr>
            <w:r w:rsidRPr="009E6B91">
              <w:t>R04</w:t>
            </w:r>
          </w:p>
        </w:tc>
        <w:tc>
          <w:tcPr>
            <w:tcW w:w="2547" w:type="dxa"/>
          </w:tcPr>
          <w:p w14:paraId="6D502DF9" w14:textId="266D7549" w:rsidR="005307E1" w:rsidRDefault="005307E1" w:rsidP="005307E1">
            <w:pPr>
              <w:jc w:val="center"/>
            </w:pPr>
            <w:r w:rsidRPr="00C63BD9">
              <w:t>Modelagem Conceitual</w:t>
            </w:r>
          </w:p>
        </w:tc>
        <w:tc>
          <w:tcPr>
            <w:tcW w:w="2419" w:type="dxa"/>
          </w:tcPr>
          <w:p w14:paraId="38009E7F" w14:textId="07C3C14E" w:rsidR="005307E1" w:rsidRDefault="005307E1" w:rsidP="005307E1">
            <w:pPr>
              <w:jc w:val="center"/>
            </w:pPr>
            <w:r>
              <w:t>Priscila e Vinicius</w:t>
            </w:r>
          </w:p>
        </w:tc>
      </w:tr>
      <w:tr w:rsidR="005307E1" w14:paraId="552F6A3D" w14:textId="77777777" w:rsidTr="005307E1">
        <w:trPr>
          <w:trHeight w:val="570"/>
        </w:trPr>
        <w:tc>
          <w:tcPr>
            <w:tcW w:w="1826" w:type="dxa"/>
          </w:tcPr>
          <w:p w14:paraId="2629B979" w14:textId="2EA99DE4" w:rsidR="005307E1" w:rsidRDefault="005307E1" w:rsidP="005307E1">
            <w:pPr>
              <w:jc w:val="center"/>
            </w:pPr>
            <w:r w:rsidRPr="009E6B91">
              <w:t>R05</w:t>
            </w:r>
          </w:p>
        </w:tc>
        <w:tc>
          <w:tcPr>
            <w:tcW w:w="2547" w:type="dxa"/>
          </w:tcPr>
          <w:p w14:paraId="29BD172C" w14:textId="3CBFEBA0" w:rsidR="005307E1" w:rsidRDefault="005307E1" w:rsidP="005307E1">
            <w:pPr>
              <w:jc w:val="center"/>
            </w:pPr>
            <w:r w:rsidRPr="00C63BD9">
              <w:t>Script de criação do Banco</w:t>
            </w:r>
          </w:p>
        </w:tc>
        <w:tc>
          <w:tcPr>
            <w:tcW w:w="2419" w:type="dxa"/>
          </w:tcPr>
          <w:p w14:paraId="562EC002" w14:textId="497B9E4C" w:rsidR="005307E1" w:rsidRDefault="005307E1" w:rsidP="005307E1">
            <w:pPr>
              <w:jc w:val="center"/>
            </w:pPr>
            <w:r>
              <w:t>Priscila e Vinicius</w:t>
            </w:r>
          </w:p>
        </w:tc>
      </w:tr>
      <w:tr w:rsidR="005307E1" w14:paraId="6E039603" w14:textId="77777777" w:rsidTr="005307E1">
        <w:trPr>
          <w:trHeight w:val="427"/>
        </w:trPr>
        <w:tc>
          <w:tcPr>
            <w:tcW w:w="1826" w:type="dxa"/>
          </w:tcPr>
          <w:p w14:paraId="170B810D" w14:textId="729245B1" w:rsidR="005307E1" w:rsidRDefault="005307E1" w:rsidP="005307E1">
            <w:pPr>
              <w:jc w:val="center"/>
            </w:pPr>
            <w:r w:rsidRPr="009E6B91">
              <w:t>R06</w:t>
            </w:r>
          </w:p>
        </w:tc>
        <w:tc>
          <w:tcPr>
            <w:tcW w:w="2547" w:type="dxa"/>
          </w:tcPr>
          <w:p w14:paraId="2F628FDD" w14:textId="27D396BD" w:rsidR="005307E1" w:rsidRDefault="005307E1" w:rsidP="005307E1">
            <w:pPr>
              <w:jc w:val="center"/>
            </w:pPr>
            <w:r w:rsidRPr="00C63BD9">
              <w:t>LLD</w:t>
            </w:r>
          </w:p>
        </w:tc>
        <w:tc>
          <w:tcPr>
            <w:tcW w:w="2419" w:type="dxa"/>
          </w:tcPr>
          <w:p w14:paraId="7335D757" w14:textId="3310ECB0" w:rsidR="005307E1" w:rsidRDefault="005307E1" w:rsidP="005307E1">
            <w:pPr>
              <w:jc w:val="center"/>
            </w:pPr>
            <w:r>
              <w:t>Pedro, Priscila, Ricardo e Vinicius</w:t>
            </w:r>
          </w:p>
        </w:tc>
      </w:tr>
      <w:tr w:rsidR="005307E1" w14:paraId="537AB0B7" w14:textId="77777777" w:rsidTr="005307E1">
        <w:trPr>
          <w:trHeight w:val="736"/>
        </w:trPr>
        <w:tc>
          <w:tcPr>
            <w:tcW w:w="1826" w:type="dxa"/>
          </w:tcPr>
          <w:p w14:paraId="1A9EDD84" w14:textId="3F51EDD7" w:rsidR="005307E1" w:rsidRDefault="005307E1" w:rsidP="005307E1">
            <w:pPr>
              <w:jc w:val="center"/>
            </w:pPr>
            <w:r w:rsidRPr="009E6B91">
              <w:t>R07</w:t>
            </w:r>
          </w:p>
        </w:tc>
        <w:tc>
          <w:tcPr>
            <w:tcW w:w="2547" w:type="dxa"/>
          </w:tcPr>
          <w:p w14:paraId="5BA4BE22" w14:textId="79483002" w:rsidR="005307E1" w:rsidRDefault="005307E1" w:rsidP="005307E1">
            <w:pPr>
              <w:jc w:val="center"/>
            </w:pPr>
            <w:r w:rsidRPr="00C63BD9">
              <w:t>HLD</w:t>
            </w:r>
          </w:p>
        </w:tc>
        <w:tc>
          <w:tcPr>
            <w:tcW w:w="2419" w:type="dxa"/>
          </w:tcPr>
          <w:p w14:paraId="5A1F0C7F" w14:textId="512695B7" w:rsidR="005307E1" w:rsidRDefault="005307E1" w:rsidP="005307E1">
            <w:pPr>
              <w:jc w:val="center"/>
            </w:pPr>
            <w:r>
              <w:t>Pedro, Priscila, Ricardo e Vinicius</w:t>
            </w:r>
          </w:p>
        </w:tc>
      </w:tr>
      <w:tr w:rsidR="005307E1" w14:paraId="3429B696" w14:textId="77777777" w:rsidTr="00EB18DF">
        <w:trPr>
          <w:trHeight w:val="607"/>
        </w:trPr>
        <w:tc>
          <w:tcPr>
            <w:tcW w:w="1826" w:type="dxa"/>
          </w:tcPr>
          <w:p w14:paraId="24DA4382" w14:textId="30DE1D89" w:rsidR="005307E1" w:rsidRDefault="005307E1" w:rsidP="005307E1">
            <w:pPr>
              <w:jc w:val="center"/>
            </w:pPr>
            <w:r w:rsidRPr="009E6B91">
              <w:t>R08</w:t>
            </w:r>
          </w:p>
        </w:tc>
        <w:tc>
          <w:tcPr>
            <w:tcW w:w="2547" w:type="dxa"/>
          </w:tcPr>
          <w:p w14:paraId="645CA2B3" w14:textId="3A73EA5A" w:rsidR="005307E1" w:rsidRDefault="005307E1" w:rsidP="005307E1">
            <w:pPr>
              <w:jc w:val="center"/>
            </w:pPr>
            <w:r w:rsidRPr="00C63BD9">
              <w:t>Planilha de Riscos do Projeto</w:t>
            </w:r>
          </w:p>
        </w:tc>
        <w:tc>
          <w:tcPr>
            <w:tcW w:w="2419" w:type="dxa"/>
          </w:tcPr>
          <w:p w14:paraId="50DA8A03" w14:textId="1F609174" w:rsidR="005307E1" w:rsidRDefault="005307E1" w:rsidP="005307E1">
            <w:pPr>
              <w:jc w:val="center"/>
            </w:pPr>
            <w:r>
              <w:t>Grupo</w:t>
            </w:r>
          </w:p>
        </w:tc>
      </w:tr>
      <w:tr w:rsidR="005307E1" w14:paraId="3FAEF5C2" w14:textId="77777777" w:rsidTr="00EB18DF">
        <w:trPr>
          <w:trHeight w:val="619"/>
        </w:trPr>
        <w:tc>
          <w:tcPr>
            <w:tcW w:w="1826" w:type="dxa"/>
          </w:tcPr>
          <w:p w14:paraId="3F4E7687" w14:textId="6710B8FF" w:rsidR="005307E1" w:rsidRDefault="005307E1" w:rsidP="005307E1">
            <w:pPr>
              <w:jc w:val="center"/>
            </w:pPr>
            <w:r w:rsidRPr="009E6B91">
              <w:t>R09</w:t>
            </w:r>
          </w:p>
        </w:tc>
        <w:tc>
          <w:tcPr>
            <w:tcW w:w="2547" w:type="dxa"/>
          </w:tcPr>
          <w:p w14:paraId="4025F14F" w14:textId="6886909B" w:rsidR="005307E1" w:rsidRDefault="005307E1" w:rsidP="005307E1">
            <w:pPr>
              <w:jc w:val="center"/>
            </w:pPr>
            <w:r w:rsidRPr="00C63BD9">
              <w:t>Documentação do Projeto</w:t>
            </w:r>
          </w:p>
        </w:tc>
        <w:tc>
          <w:tcPr>
            <w:tcW w:w="2419" w:type="dxa"/>
          </w:tcPr>
          <w:p w14:paraId="0AA73C7E" w14:textId="2214D9B7" w:rsidR="005307E1" w:rsidRDefault="005307E1" w:rsidP="005307E1">
            <w:pPr>
              <w:jc w:val="center"/>
            </w:pPr>
            <w:r>
              <w:t>Lisandra e Ricardo</w:t>
            </w:r>
          </w:p>
        </w:tc>
      </w:tr>
      <w:tr w:rsidR="005307E1" w14:paraId="19CA5AE1" w14:textId="77777777" w:rsidTr="00EB18DF">
        <w:trPr>
          <w:trHeight w:val="489"/>
        </w:trPr>
        <w:tc>
          <w:tcPr>
            <w:tcW w:w="1826" w:type="dxa"/>
          </w:tcPr>
          <w:p w14:paraId="3616DC75" w14:textId="21EF6959" w:rsidR="005307E1" w:rsidRDefault="005307E1" w:rsidP="005307E1">
            <w:pPr>
              <w:jc w:val="center"/>
            </w:pPr>
            <w:r w:rsidRPr="009E6B91">
              <w:t>R10</w:t>
            </w:r>
          </w:p>
        </w:tc>
        <w:tc>
          <w:tcPr>
            <w:tcW w:w="2547" w:type="dxa"/>
          </w:tcPr>
          <w:p w14:paraId="26144B33" w14:textId="31277D69" w:rsidR="005307E1" w:rsidRDefault="005307E1" w:rsidP="005307E1">
            <w:pPr>
              <w:jc w:val="center"/>
            </w:pPr>
            <w:r w:rsidRPr="00C63BD9">
              <w:t>Ferramenta de Gestão de Projeto</w:t>
            </w:r>
          </w:p>
        </w:tc>
        <w:tc>
          <w:tcPr>
            <w:tcW w:w="2419" w:type="dxa"/>
          </w:tcPr>
          <w:p w14:paraId="73959D12" w14:textId="47948799" w:rsidR="005307E1" w:rsidRDefault="005307E1" w:rsidP="005307E1">
            <w:pPr>
              <w:jc w:val="center"/>
            </w:pPr>
            <w:r>
              <w:t>Amanda e Ricardo</w:t>
            </w:r>
          </w:p>
        </w:tc>
      </w:tr>
      <w:tr w:rsidR="005307E1" w14:paraId="015679C3" w14:textId="77777777" w:rsidTr="00EB18DF">
        <w:trPr>
          <w:trHeight w:val="83"/>
        </w:trPr>
        <w:tc>
          <w:tcPr>
            <w:tcW w:w="1826" w:type="dxa"/>
          </w:tcPr>
          <w:p w14:paraId="7D3DCFC5" w14:textId="78A952C5" w:rsidR="005307E1" w:rsidRDefault="005307E1" w:rsidP="005307E1">
            <w:pPr>
              <w:jc w:val="center"/>
            </w:pPr>
            <w:r w:rsidRPr="009E6B91">
              <w:t>R11</w:t>
            </w:r>
          </w:p>
        </w:tc>
        <w:tc>
          <w:tcPr>
            <w:tcW w:w="2547" w:type="dxa"/>
          </w:tcPr>
          <w:p w14:paraId="4758AFA1" w14:textId="591D9FDB" w:rsidR="005307E1" w:rsidRPr="0037597F" w:rsidRDefault="005307E1" w:rsidP="005307E1">
            <w:pPr>
              <w:jc w:val="center"/>
            </w:pPr>
            <w:r w:rsidRPr="00C63BD9">
              <w:t>Planilha de Back</w:t>
            </w:r>
            <w:r>
              <w:t>l</w:t>
            </w:r>
            <w:r w:rsidRPr="00C63BD9">
              <w:t>og</w:t>
            </w:r>
          </w:p>
        </w:tc>
        <w:tc>
          <w:tcPr>
            <w:tcW w:w="2419" w:type="dxa"/>
          </w:tcPr>
          <w:p w14:paraId="30567F18" w14:textId="64E7EAAE" w:rsidR="005307E1" w:rsidRDefault="005307E1" w:rsidP="005307E1">
            <w:pPr>
              <w:jc w:val="center"/>
            </w:pPr>
            <w:r>
              <w:t>Ricardo e Pedro</w:t>
            </w:r>
          </w:p>
        </w:tc>
      </w:tr>
      <w:tr w:rsidR="005307E1" w14:paraId="11BB877E" w14:textId="77777777" w:rsidTr="00EB18DF">
        <w:trPr>
          <w:trHeight w:val="83"/>
        </w:trPr>
        <w:tc>
          <w:tcPr>
            <w:tcW w:w="1826" w:type="dxa"/>
          </w:tcPr>
          <w:p w14:paraId="56337FA1" w14:textId="12D94ECC" w:rsidR="005307E1" w:rsidRDefault="005307E1" w:rsidP="005307E1">
            <w:pPr>
              <w:jc w:val="center"/>
            </w:pPr>
            <w:r w:rsidRPr="009E6B91">
              <w:t>R12</w:t>
            </w:r>
          </w:p>
        </w:tc>
        <w:tc>
          <w:tcPr>
            <w:tcW w:w="2547" w:type="dxa"/>
          </w:tcPr>
          <w:p w14:paraId="10B42B44" w14:textId="33958B63" w:rsidR="005307E1" w:rsidRPr="0037597F" w:rsidRDefault="005307E1" w:rsidP="005307E1">
            <w:pPr>
              <w:jc w:val="center"/>
            </w:pPr>
            <w:r w:rsidRPr="00C63BD9">
              <w:t>Arduino</w:t>
            </w:r>
          </w:p>
        </w:tc>
        <w:tc>
          <w:tcPr>
            <w:tcW w:w="2419" w:type="dxa"/>
          </w:tcPr>
          <w:p w14:paraId="6AEC9921" w14:textId="204717FD" w:rsidR="005307E1" w:rsidRDefault="005307E1" w:rsidP="005307E1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354EB9" w:rsidRPr="00EB18DF" w14:paraId="6844C363" w14:textId="3EC5D46D" w:rsidTr="005111CE">
        <w:tc>
          <w:tcPr>
            <w:tcW w:w="2093" w:type="dxa"/>
          </w:tcPr>
          <w:p w14:paraId="52C270B1" w14:textId="47B847C1" w:rsidR="00354EB9" w:rsidRPr="00354EB9" w:rsidRDefault="00354EB9" w:rsidP="00354EB9">
            <w:pPr>
              <w:jc w:val="center"/>
              <w:rPr>
                <w:rFonts w:cs="Arial"/>
                <w:b/>
              </w:rPr>
            </w:pPr>
            <w:r w:rsidRPr="00354EB9">
              <w:rPr>
                <w:b/>
              </w:rPr>
              <w:t>Nº do Requisito</w:t>
            </w:r>
          </w:p>
        </w:tc>
        <w:tc>
          <w:tcPr>
            <w:tcW w:w="2551" w:type="dxa"/>
          </w:tcPr>
          <w:p w14:paraId="086A1217" w14:textId="7966A5BA" w:rsidR="00354EB9" w:rsidRPr="00354EB9" w:rsidRDefault="00354EB9" w:rsidP="00354EB9">
            <w:pPr>
              <w:jc w:val="center"/>
              <w:rPr>
                <w:rFonts w:cs="Arial"/>
                <w:b/>
              </w:rPr>
            </w:pPr>
            <w:r w:rsidRPr="00354EB9">
              <w:rPr>
                <w:b/>
              </w:rPr>
              <w:t>Requisito</w:t>
            </w:r>
          </w:p>
        </w:tc>
        <w:tc>
          <w:tcPr>
            <w:tcW w:w="2551" w:type="dxa"/>
          </w:tcPr>
          <w:p w14:paraId="46734160" w14:textId="2E0E51F5" w:rsidR="00354EB9" w:rsidRPr="00354EB9" w:rsidRDefault="00354EB9" w:rsidP="00354EB9">
            <w:pPr>
              <w:jc w:val="center"/>
              <w:rPr>
                <w:rFonts w:cs="Arial"/>
                <w:b/>
              </w:rPr>
            </w:pPr>
            <w:r w:rsidRPr="00354EB9">
              <w:rPr>
                <w:rFonts w:cs="Arial"/>
                <w:b/>
              </w:rPr>
              <w:t>Responsável</w:t>
            </w:r>
          </w:p>
        </w:tc>
      </w:tr>
      <w:tr w:rsidR="00354EB9" w:rsidRPr="00EB18DF" w14:paraId="4E3FD7AF" w14:textId="4E9FC94E" w:rsidTr="005111CE">
        <w:tc>
          <w:tcPr>
            <w:tcW w:w="2093" w:type="dxa"/>
          </w:tcPr>
          <w:p w14:paraId="31088E4C" w14:textId="03857D7F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R13</w:t>
            </w:r>
          </w:p>
        </w:tc>
        <w:tc>
          <w:tcPr>
            <w:tcW w:w="2551" w:type="dxa"/>
          </w:tcPr>
          <w:p w14:paraId="3047D194" w14:textId="3C9D63AA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Pagina Institucional Nuvem</w:t>
            </w:r>
          </w:p>
        </w:tc>
        <w:tc>
          <w:tcPr>
            <w:tcW w:w="2551" w:type="dxa"/>
          </w:tcPr>
          <w:p w14:paraId="62FA8F79" w14:textId="20D0DCD2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 w:rsidRPr="00EB18DF">
              <w:rPr>
                <w:rFonts w:cs="Arial"/>
                <w:color w:val="000000"/>
              </w:rPr>
              <w:t>Ricardo e Priscila</w:t>
            </w:r>
          </w:p>
        </w:tc>
      </w:tr>
      <w:tr w:rsidR="00354EB9" w:rsidRPr="00EB18DF" w14:paraId="3B362C5D" w14:textId="415F0281" w:rsidTr="005111CE">
        <w:tc>
          <w:tcPr>
            <w:tcW w:w="2093" w:type="dxa"/>
          </w:tcPr>
          <w:p w14:paraId="024221E8" w14:textId="3DC22103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R14</w:t>
            </w:r>
          </w:p>
        </w:tc>
        <w:tc>
          <w:tcPr>
            <w:tcW w:w="2551" w:type="dxa"/>
          </w:tcPr>
          <w:p w14:paraId="3E1B5FC7" w14:textId="4BCA06C2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7B0E38">
              <w:t>Dashboard Nuvem</w:t>
            </w:r>
          </w:p>
        </w:tc>
        <w:tc>
          <w:tcPr>
            <w:tcW w:w="2551" w:type="dxa"/>
          </w:tcPr>
          <w:p w14:paraId="74EFD7C4" w14:textId="1F205A1E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EB18DF">
              <w:rPr>
                <w:rFonts w:cs="Arial"/>
              </w:rPr>
              <w:t>Ricardo e Priscila</w:t>
            </w:r>
          </w:p>
        </w:tc>
      </w:tr>
      <w:tr w:rsidR="00354EB9" w:rsidRPr="00EB18DF" w14:paraId="087E1C33" w14:textId="3035704B" w:rsidTr="005111CE">
        <w:tc>
          <w:tcPr>
            <w:tcW w:w="2093" w:type="dxa"/>
          </w:tcPr>
          <w:p w14:paraId="2850B8D0" w14:textId="563E6AD5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R15</w:t>
            </w:r>
          </w:p>
        </w:tc>
        <w:tc>
          <w:tcPr>
            <w:tcW w:w="2551" w:type="dxa"/>
          </w:tcPr>
          <w:p w14:paraId="3BCED2EA" w14:textId="55375DC9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7B0E38">
              <w:t>Cadastro/login Nuvem</w:t>
            </w:r>
          </w:p>
        </w:tc>
        <w:tc>
          <w:tcPr>
            <w:tcW w:w="2551" w:type="dxa"/>
          </w:tcPr>
          <w:p w14:paraId="0D21AAEA" w14:textId="4EFF0DFB" w:rsidR="00354EB9" w:rsidRPr="00EB18DF" w:rsidRDefault="00354EB9" w:rsidP="00354EB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Ricardo e Priscila</w:t>
            </w:r>
          </w:p>
        </w:tc>
      </w:tr>
      <w:tr w:rsidR="00354EB9" w:rsidRPr="00EB18DF" w14:paraId="17B5B922" w14:textId="5FA6994A" w:rsidTr="005111CE">
        <w:tc>
          <w:tcPr>
            <w:tcW w:w="2093" w:type="dxa"/>
          </w:tcPr>
          <w:p w14:paraId="690C850D" w14:textId="011C1E0C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R16</w:t>
            </w:r>
          </w:p>
        </w:tc>
        <w:tc>
          <w:tcPr>
            <w:tcW w:w="2551" w:type="dxa"/>
          </w:tcPr>
          <w:p w14:paraId="20592A3A" w14:textId="073095C9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Tabelas do Banco no Azure</w:t>
            </w:r>
          </w:p>
        </w:tc>
        <w:tc>
          <w:tcPr>
            <w:tcW w:w="2551" w:type="dxa"/>
          </w:tcPr>
          <w:p w14:paraId="15539443" w14:textId="29C83113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 w:rsidRPr="00EB18DF">
              <w:rPr>
                <w:rFonts w:cs="Arial"/>
                <w:color w:val="000000"/>
              </w:rPr>
              <w:t>Pedro</w:t>
            </w:r>
          </w:p>
        </w:tc>
      </w:tr>
      <w:tr w:rsidR="00354EB9" w:rsidRPr="00EB18DF" w14:paraId="3E288E9F" w14:textId="426B82CA" w:rsidTr="005111CE">
        <w:tc>
          <w:tcPr>
            <w:tcW w:w="2093" w:type="dxa"/>
          </w:tcPr>
          <w:p w14:paraId="318BFA76" w14:textId="16BE945D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R17</w:t>
            </w:r>
          </w:p>
        </w:tc>
        <w:tc>
          <w:tcPr>
            <w:tcW w:w="2551" w:type="dxa"/>
          </w:tcPr>
          <w:p w14:paraId="621441AE" w14:textId="03229F43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Mapeamento das Tabelas em JavaScript</w:t>
            </w:r>
          </w:p>
        </w:tc>
        <w:tc>
          <w:tcPr>
            <w:tcW w:w="2551" w:type="dxa"/>
          </w:tcPr>
          <w:p w14:paraId="31855EEB" w14:textId="000F660C" w:rsidR="00354EB9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 w:rsidRPr="00EB18DF">
              <w:rPr>
                <w:rFonts w:cs="Arial"/>
                <w:color w:val="000000"/>
              </w:rPr>
              <w:t>Priscila e Ricardo</w:t>
            </w:r>
          </w:p>
          <w:p w14:paraId="69CA7A0D" w14:textId="77777777" w:rsidR="00354EB9" w:rsidRPr="00354EB9" w:rsidRDefault="00354EB9" w:rsidP="00354EB9">
            <w:pPr>
              <w:jc w:val="center"/>
              <w:rPr>
                <w:rFonts w:cs="Arial"/>
              </w:rPr>
            </w:pPr>
          </w:p>
        </w:tc>
      </w:tr>
      <w:tr w:rsidR="00354EB9" w:rsidRPr="00EB18DF" w14:paraId="66B83239" w14:textId="6497278C" w:rsidTr="005111CE">
        <w:tc>
          <w:tcPr>
            <w:tcW w:w="2093" w:type="dxa"/>
          </w:tcPr>
          <w:p w14:paraId="34F43E82" w14:textId="61D542D8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R18</w:t>
            </w:r>
          </w:p>
        </w:tc>
        <w:tc>
          <w:tcPr>
            <w:tcW w:w="2551" w:type="dxa"/>
          </w:tcPr>
          <w:p w14:paraId="190EC56A" w14:textId="7759B741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Transição do Banco de Dados MySQL para SQL Server</w:t>
            </w:r>
          </w:p>
        </w:tc>
        <w:tc>
          <w:tcPr>
            <w:tcW w:w="2551" w:type="dxa"/>
          </w:tcPr>
          <w:p w14:paraId="15D51F52" w14:textId="5B8D533F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 w:rsidRPr="00EB18DF">
              <w:rPr>
                <w:rFonts w:cs="Arial"/>
                <w:color w:val="000000"/>
              </w:rPr>
              <w:t>Pedro</w:t>
            </w:r>
          </w:p>
        </w:tc>
      </w:tr>
      <w:tr w:rsidR="00354EB9" w:rsidRPr="00EB18DF" w14:paraId="16A5DCF1" w14:textId="2C1F5120" w:rsidTr="005111CE">
        <w:tc>
          <w:tcPr>
            <w:tcW w:w="2093" w:type="dxa"/>
          </w:tcPr>
          <w:p w14:paraId="436B8FD2" w14:textId="32D3ED52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R19</w:t>
            </w:r>
          </w:p>
        </w:tc>
        <w:tc>
          <w:tcPr>
            <w:tcW w:w="2551" w:type="dxa"/>
          </w:tcPr>
          <w:p w14:paraId="10794056" w14:textId="4C8CE128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Modelagem Lógica e Conceitual do Banco de Dados</w:t>
            </w:r>
          </w:p>
        </w:tc>
        <w:tc>
          <w:tcPr>
            <w:tcW w:w="2551" w:type="dxa"/>
          </w:tcPr>
          <w:p w14:paraId="48780547" w14:textId="3E984614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 w:rsidRPr="00EB18DF">
              <w:rPr>
                <w:rFonts w:cs="Arial"/>
                <w:color w:val="000000"/>
              </w:rPr>
              <w:t>Lisandra, Pedro e Priscila</w:t>
            </w:r>
          </w:p>
        </w:tc>
      </w:tr>
      <w:tr w:rsidR="00354EB9" w:rsidRPr="00EB18DF" w14:paraId="02902E07" w14:textId="3F6F47AA" w:rsidTr="005111CE">
        <w:tc>
          <w:tcPr>
            <w:tcW w:w="2093" w:type="dxa"/>
          </w:tcPr>
          <w:p w14:paraId="7419B7C7" w14:textId="5CA0A325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R20</w:t>
            </w:r>
          </w:p>
        </w:tc>
        <w:tc>
          <w:tcPr>
            <w:tcW w:w="2551" w:type="dxa"/>
          </w:tcPr>
          <w:p w14:paraId="19AC5045" w14:textId="3C3B26F7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Ferramente de Help Desk integrada no Site</w:t>
            </w:r>
          </w:p>
        </w:tc>
        <w:tc>
          <w:tcPr>
            <w:tcW w:w="2551" w:type="dxa"/>
          </w:tcPr>
          <w:p w14:paraId="2B1D1A8D" w14:textId="09AF228F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Priscila, </w:t>
            </w:r>
            <w:r w:rsidRPr="00EB18DF">
              <w:rPr>
                <w:rFonts w:cs="Arial"/>
                <w:color w:val="000000"/>
              </w:rPr>
              <w:t>Ricardo</w:t>
            </w:r>
            <w:r>
              <w:rPr>
                <w:rFonts w:cs="Arial"/>
                <w:color w:val="000000"/>
              </w:rPr>
              <w:t xml:space="preserve"> e Vinicius</w:t>
            </w:r>
          </w:p>
        </w:tc>
      </w:tr>
      <w:tr w:rsidR="00354EB9" w:rsidRPr="00EB18DF" w14:paraId="35CCE40A" w14:textId="16906C3E" w:rsidTr="005111CE">
        <w:tc>
          <w:tcPr>
            <w:tcW w:w="2093" w:type="dxa"/>
          </w:tcPr>
          <w:p w14:paraId="7042768A" w14:textId="1F5198C1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R21</w:t>
            </w:r>
          </w:p>
        </w:tc>
        <w:tc>
          <w:tcPr>
            <w:tcW w:w="2551" w:type="dxa"/>
          </w:tcPr>
          <w:p w14:paraId="40CA8E96" w14:textId="3022CD84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Apresentação em PowerPoint</w:t>
            </w:r>
          </w:p>
        </w:tc>
        <w:tc>
          <w:tcPr>
            <w:tcW w:w="2551" w:type="dxa"/>
          </w:tcPr>
          <w:p w14:paraId="3D9531E8" w14:textId="3377448E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Pedro</w:t>
            </w:r>
          </w:p>
        </w:tc>
      </w:tr>
      <w:tr w:rsidR="00354EB9" w:rsidRPr="00EB18DF" w14:paraId="0294ED93" w14:textId="093587B4" w:rsidTr="005111CE">
        <w:tc>
          <w:tcPr>
            <w:tcW w:w="2093" w:type="dxa"/>
          </w:tcPr>
          <w:p w14:paraId="3F412619" w14:textId="683D92D0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R22</w:t>
            </w:r>
          </w:p>
        </w:tc>
        <w:tc>
          <w:tcPr>
            <w:tcW w:w="2551" w:type="dxa"/>
          </w:tcPr>
          <w:p w14:paraId="415F5D8E" w14:textId="3E1349DB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7B0E38">
              <w:t>Documentação Final</w:t>
            </w:r>
          </w:p>
        </w:tc>
        <w:tc>
          <w:tcPr>
            <w:tcW w:w="2551" w:type="dxa"/>
          </w:tcPr>
          <w:p w14:paraId="65A3CCD8" w14:textId="28CA89BC" w:rsidR="00354EB9" w:rsidRPr="00EB18DF" w:rsidRDefault="00354EB9" w:rsidP="00354EB9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Priscila e Lisandra</w:t>
            </w:r>
          </w:p>
        </w:tc>
      </w:tr>
      <w:tr w:rsidR="00354EB9" w:rsidRPr="00EB18DF" w14:paraId="18973740" w14:textId="57F66D1C" w:rsidTr="005111CE">
        <w:tc>
          <w:tcPr>
            <w:tcW w:w="2093" w:type="dxa"/>
          </w:tcPr>
          <w:p w14:paraId="266AE3D7" w14:textId="3F3BA59B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R23</w:t>
            </w:r>
          </w:p>
        </w:tc>
        <w:tc>
          <w:tcPr>
            <w:tcW w:w="2551" w:type="dxa"/>
          </w:tcPr>
          <w:p w14:paraId="6DB374DD" w14:textId="353DD249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7B0E38">
              <w:t>Planilha de Homologação</w:t>
            </w:r>
          </w:p>
        </w:tc>
        <w:tc>
          <w:tcPr>
            <w:tcW w:w="2551" w:type="dxa"/>
          </w:tcPr>
          <w:p w14:paraId="23C4A191" w14:textId="1C428A20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Priscila</w:t>
            </w:r>
            <w:r w:rsidRPr="00EB18DF">
              <w:rPr>
                <w:rFonts w:cs="Arial"/>
                <w:color w:val="000000"/>
              </w:rPr>
              <w:t xml:space="preserve"> e Lisandra</w:t>
            </w:r>
          </w:p>
        </w:tc>
      </w:tr>
      <w:tr w:rsidR="00354EB9" w:rsidRPr="00EB18DF" w14:paraId="0C851AE7" w14:textId="77777777" w:rsidTr="005111CE">
        <w:tc>
          <w:tcPr>
            <w:tcW w:w="2093" w:type="dxa"/>
          </w:tcPr>
          <w:p w14:paraId="6040D7E6" w14:textId="1B8C1753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R24</w:t>
            </w:r>
          </w:p>
        </w:tc>
        <w:tc>
          <w:tcPr>
            <w:tcW w:w="2551" w:type="dxa"/>
          </w:tcPr>
          <w:p w14:paraId="32A77370" w14:textId="188013EB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 w:rsidRPr="007B0E38">
              <w:t>Manual de Instalação</w:t>
            </w:r>
          </w:p>
        </w:tc>
        <w:tc>
          <w:tcPr>
            <w:tcW w:w="2551" w:type="dxa"/>
          </w:tcPr>
          <w:p w14:paraId="5D046435" w14:textId="291A5471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Pedro e Ricardo</w:t>
            </w:r>
          </w:p>
        </w:tc>
      </w:tr>
      <w:tr w:rsidR="00354EB9" w:rsidRPr="00EB18DF" w14:paraId="6E064EAE" w14:textId="77777777" w:rsidTr="005111CE">
        <w:tc>
          <w:tcPr>
            <w:tcW w:w="2093" w:type="dxa"/>
          </w:tcPr>
          <w:p w14:paraId="24563CA1" w14:textId="677720E1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R25</w:t>
            </w:r>
          </w:p>
        </w:tc>
        <w:tc>
          <w:tcPr>
            <w:tcW w:w="2551" w:type="dxa"/>
          </w:tcPr>
          <w:p w14:paraId="1B60BB77" w14:textId="118810C1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 w:rsidRPr="007B0E38">
              <w:t>Fluxograma do Suporte</w:t>
            </w:r>
          </w:p>
        </w:tc>
        <w:tc>
          <w:tcPr>
            <w:tcW w:w="2551" w:type="dxa"/>
          </w:tcPr>
          <w:p w14:paraId="690488F0" w14:textId="477D2A07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Amanda, Pedro e Lisandra</w:t>
            </w:r>
          </w:p>
        </w:tc>
      </w:tr>
      <w:tr w:rsidR="00354EB9" w:rsidRPr="00EB18DF" w14:paraId="6B74FC1D" w14:textId="77777777" w:rsidTr="005111CE">
        <w:tc>
          <w:tcPr>
            <w:tcW w:w="2093" w:type="dxa"/>
          </w:tcPr>
          <w:p w14:paraId="2A945106" w14:textId="777BE13D" w:rsidR="00354EB9" w:rsidRPr="00EB18DF" w:rsidRDefault="00354EB9" w:rsidP="00354EB9">
            <w:pPr>
              <w:jc w:val="center"/>
              <w:rPr>
                <w:rFonts w:cs="Arial"/>
              </w:rPr>
            </w:pPr>
            <w:r w:rsidRPr="004535EE">
              <w:t>R26</w:t>
            </w:r>
          </w:p>
        </w:tc>
        <w:tc>
          <w:tcPr>
            <w:tcW w:w="2551" w:type="dxa"/>
          </w:tcPr>
          <w:p w14:paraId="16F514D2" w14:textId="50DF4A3D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 w:rsidRPr="007B0E38">
              <w:t>Dicionário de Dados</w:t>
            </w:r>
          </w:p>
        </w:tc>
        <w:tc>
          <w:tcPr>
            <w:tcW w:w="2551" w:type="dxa"/>
          </w:tcPr>
          <w:p w14:paraId="532C7442" w14:textId="7D2CD9EA" w:rsidR="00354EB9" w:rsidRPr="00EB18DF" w:rsidRDefault="00354EB9" w:rsidP="00354EB9">
            <w:pPr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Lisandra e Amanda</w:t>
            </w:r>
          </w:p>
        </w:tc>
      </w:tr>
    </w:tbl>
    <w:p w14:paraId="7FC4CBF1" w14:textId="4780BD83" w:rsidR="00FC4D5B" w:rsidRDefault="00FC4D5B" w:rsidP="00A4698C">
      <w:pPr>
        <w:pStyle w:val="FolhadeRostodosCaptulos"/>
      </w:pPr>
    </w:p>
    <w:p w14:paraId="590A6EC1" w14:textId="77777777" w:rsidR="00FC4D5B" w:rsidRDefault="00FC4D5B" w:rsidP="00A4698C">
      <w:pPr>
        <w:pStyle w:val="FolhadeRostodosCaptulos"/>
      </w:pPr>
    </w:p>
    <w:p w14:paraId="35864B8F" w14:textId="789A0362" w:rsidR="00370E34" w:rsidRDefault="00FC4D5B" w:rsidP="00A4698C">
      <w:pPr>
        <w:pStyle w:val="FolhadeRostodosCaptulos"/>
      </w:pPr>
      <w:r>
        <w:t>3</w:t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53143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531434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Arduíno será a ferramenta fundamental para a execução do projeto que é pensado em </w:t>
      </w:r>
      <w:r w:rsidRPr="009C0F61">
        <w:rPr>
          <w:i/>
        </w:rPr>
        <w:t>IoT</w:t>
      </w:r>
      <w:r>
        <w:rPr>
          <w:i/>
        </w:rPr>
        <w:t xml:space="preserve"> (Internet of Things),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r w:rsidRPr="009C0F61">
        <w:rPr>
          <w:i/>
        </w:rPr>
        <w:t>Arduíno</w:t>
      </w:r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r w:rsidRPr="00B56F48">
        <w:rPr>
          <w:i/>
        </w:rPr>
        <w:t>NodeJS</w:t>
      </w:r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fototransistor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  <w:lang w:eastAsia="pt-BR"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531435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r>
        <w:rPr>
          <w:rFonts w:cs="Arial"/>
          <w:i/>
        </w:rPr>
        <w:t xml:space="preserve">Low Level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Level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r w:rsidRPr="004A4B61">
        <w:rPr>
          <w:rFonts w:cs="Arial"/>
          <w:i/>
        </w:rPr>
        <w:t>Arduíno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r w:rsidRPr="004A4B61">
        <w:rPr>
          <w:rFonts w:cs="Arial"/>
          <w:i/>
        </w:rPr>
        <w:t>NodeJS</w:t>
      </w:r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r w:rsidRPr="004A4B61">
        <w:rPr>
          <w:rFonts w:cs="Arial"/>
          <w:i/>
        </w:rPr>
        <w:t>NodeJS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r w:rsidRPr="004A4B61">
        <w:rPr>
          <w:rFonts w:cs="Arial"/>
          <w:i/>
        </w:rPr>
        <w:t>NodeJS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  <w:lang w:eastAsia="pt-BR"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531436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de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r w:rsidR="0018037C" w:rsidRPr="009A3FF0">
        <w:rPr>
          <w:i/>
          <w:iCs/>
        </w:rPr>
        <w:t>BrModelo</w:t>
      </w:r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  <w:lang w:eastAsia="pt-BR"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  <w:lang w:eastAsia="pt-BR"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r w:rsidR="00337CD2">
        <w:rPr>
          <w:rFonts w:cs="Arial"/>
        </w:rPr>
        <w:t xml:space="preserve">tb_telefone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Estacionamento_usuario</w:t>
      </w:r>
    </w:p>
    <w:p w14:paraId="5E87DAAD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Descriçaõ</w:t>
      </w:r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usuario.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</w:rPr>
        <w:t>tb_estacionamento _usuario</w:t>
      </w:r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r w:rsidR="00337CD2">
        <w:rPr>
          <w:rFonts w:cs="Arial"/>
        </w:rPr>
        <w:t xml:space="preserve">tb_estacionamento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  <w:lang w:eastAsia="pt-BR"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Endereco</w:t>
      </w:r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r w:rsidR="00337CD2">
        <w:rPr>
          <w:rFonts w:cs="Arial"/>
        </w:rPr>
        <w:t xml:space="preserve">tb_endereco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  <w:lang w:eastAsia="pt-BR"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endereço_usuario</w:t>
      </w:r>
    </w:p>
    <w:p w14:paraId="269B1937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Descriçaõ</w:t>
      </w:r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usuario.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</w:rPr>
        <w:t>tb_endereco_usuario</w:t>
      </w:r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Descriçaõ</w:t>
      </w:r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</w:rPr>
        <w:t>tb_usuário</w:t>
      </w:r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Descriçaõ</w:t>
      </w:r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</w:rPr>
        <w:t>tb_sensor</w:t>
      </w:r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tb_evento</w:t>
      </w:r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531437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r w:rsidRPr="00D85D5A">
        <w:rPr>
          <w:i/>
        </w:rPr>
        <w:t>HyperText Markup Language</w:t>
      </w:r>
      <w:r>
        <w:t xml:space="preserve"> (HTML), </w:t>
      </w:r>
      <w:r w:rsidRPr="00D85D5A">
        <w:rPr>
          <w:i/>
        </w:rPr>
        <w:t>Cascading Style Sheets</w:t>
      </w:r>
      <w:r>
        <w:t xml:space="preserve"> (CSS) e JavaScript para a estilização, campos de entrada de dados, campos de texto, manipulação de imagens, botões e toda a parte lógica. </w:t>
      </w:r>
      <w:r w:rsidRPr="00B56F48">
        <w:rPr>
          <w:i/>
        </w:rPr>
        <w:t>NodeJS</w:t>
      </w:r>
      <w:r>
        <w:t xml:space="preserve"> e o gerenciador de pacotes </w:t>
      </w:r>
      <w:r w:rsidRPr="00D85D5A">
        <w:rPr>
          <w:i/>
        </w:rPr>
        <w:t>Node Package Manager</w:t>
      </w:r>
      <w:r>
        <w:t xml:space="preserve"> (npm) para a comunicação da aplicação com o </w:t>
      </w:r>
      <w:r w:rsidRPr="00DD3C40">
        <w:rPr>
          <w:i/>
        </w:rPr>
        <w:t>Arduíno</w:t>
      </w:r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  <w:lang w:eastAsia="pt-BR"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547F253C" w14:textId="041D7597" w:rsidR="00427ECC" w:rsidRDefault="00427ECC" w:rsidP="00FA2757">
      <w:r>
        <w:rPr>
          <w:noProof/>
          <w:lang w:eastAsia="pt-BR"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4894" w14:textId="1B8AD1B0" w:rsidR="00427ECC" w:rsidRDefault="00427ECC" w:rsidP="00FA2757">
      <w:r>
        <w:rPr>
          <w:noProof/>
          <w:lang w:eastAsia="pt-BR"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18DF87D0" w:rsidR="00427ECC" w:rsidRDefault="00B04730" w:rsidP="00427ECC">
      <w:r>
        <w:rPr>
          <w:noProof/>
          <w:lang w:eastAsia="pt-BR"/>
        </w:rPr>
        <w:drawing>
          <wp:inline distT="0" distB="0" distL="0" distR="0" wp14:anchorId="64475C93" wp14:editId="2D0521D1">
            <wp:extent cx="5753100" cy="3019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E780" w14:textId="526A0756" w:rsidR="00FA2757" w:rsidRDefault="00FA2757" w:rsidP="00FA2757"/>
    <w:p w14:paraId="48A840BD" w14:textId="5D5795DF" w:rsidR="00B04730" w:rsidRDefault="00B04730" w:rsidP="00FA2757">
      <w:r>
        <w:rPr>
          <w:noProof/>
          <w:lang w:eastAsia="pt-BR"/>
        </w:rPr>
        <w:lastRenderedPageBreak/>
        <w:drawing>
          <wp:inline distT="0" distB="0" distL="0" distR="0" wp14:anchorId="2248088E" wp14:editId="7EFA2482">
            <wp:extent cx="5753100" cy="2962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  <w:lang w:eastAsia="pt-BR"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  <w:lang w:eastAsia="pt-BR"/>
        </w:rPr>
        <w:lastRenderedPageBreak/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  <w:lang w:eastAsia="pt-BR"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3" w:name="_Toc26531438"/>
      <w:r w:rsidRPr="00192CAB">
        <w:rPr>
          <w:b/>
        </w:rPr>
        <w:lastRenderedPageBreak/>
        <w:t>Testes</w:t>
      </w:r>
      <w:bookmarkEnd w:id="23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  <w:lang w:eastAsia="pt-BR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26531439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26531440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r w:rsidRPr="00890554">
        <w:rPr>
          <w:rFonts w:cs="Arial"/>
          <w:i/>
        </w:rPr>
        <w:t>Arduíno</w:t>
      </w:r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r w:rsidRPr="00472705">
        <w:rPr>
          <w:rFonts w:cs="Arial"/>
          <w:i/>
        </w:rPr>
        <w:t>Arduíno</w:t>
      </w:r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r>
        <w:rPr>
          <w:rFonts w:cs="Arial"/>
          <w:i/>
        </w:rPr>
        <w:t>Arduíno</w:t>
      </w:r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B1442F" w:rsidP="008F3EFD">
      <w:pPr>
        <w:rPr>
          <w:rFonts w:cs="Arial"/>
          <w:color w:val="000000"/>
        </w:rPr>
      </w:pPr>
      <w:hyperlink r:id="rId47" w:history="1">
        <w:r w:rsidR="00850FE0"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26531441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  <w:lang w:eastAsia="pt-BR"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>A ferramenta para Help Desk/Suporte aplicada em nosso projeto é a Tomticket</w:t>
      </w:r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definifos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>que o cliente fique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último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9"/>
          <w:footerReference w:type="default" r:id="rId50"/>
          <w:headerReference w:type="first" r:id="rId51"/>
          <w:footerReference w:type="first" r:id="rId5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B1442F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26531442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211C490E" w:rsidR="00573DD1" w:rsidRDefault="00573DD1" w:rsidP="00573DD1">
      <w:pPr>
        <w:pStyle w:val="Ttulo2"/>
        <w:rPr>
          <w:b/>
        </w:rPr>
      </w:pPr>
      <w:bookmarkStart w:id="31" w:name="_Toc26531443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552B663E" w14:textId="77777777" w:rsidR="00215F26" w:rsidRPr="00215F26" w:rsidRDefault="00215F26" w:rsidP="00215F26"/>
    <w:p w14:paraId="7C289C36" w14:textId="01C702BD" w:rsidR="00573DD1" w:rsidRPr="00641098" w:rsidRDefault="001E12F5" w:rsidP="00573DD1">
      <w:pPr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>A equipe conseguiu cumprir os requisitos sempre dentro das sprints, tanto mensais quanto semanais. Não tivemos que prorrogar nenhum requisito, portanto as entregas foram satisfatórias e acertivas. Percebemos que alguns recursos não eram uteis dentro d</w:t>
      </w:r>
      <w:r w:rsidR="00A8202B">
        <w:rPr>
          <w:color w:val="000000" w:themeColor="text1"/>
        </w:rPr>
        <w:t>a ferramenta</w:t>
      </w:r>
      <w:r>
        <w:rPr>
          <w:color w:val="000000" w:themeColor="text1"/>
        </w:rPr>
        <w:t xml:space="preserve">, e ao longo das sprints fomos percebendo qual o </w:t>
      </w:r>
      <w:r w:rsidR="00A8202B">
        <w:rPr>
          <w:color w:val="000000" w:themeColor="text1"/>
        </w:rPr>
        <w:t xml:space="preserve">melhor </w:t>
      </w:r>
      <w:r>
        <w:rPr>
          <w:color w:val="000000" w:themeColor="text1"/>
        </w:rPr>
        <w:t xml:space="preserve">escopo </w:t>
      </w:r>
      <w:r w:rsidR="00A8202B">
        <w:rPr>
          <w:color w:val="000000" w:themeColor="text1"/>
        </w:rPr>
        <w:t>para o</w:t>
      </w:r>
      <w:r>
        <w:rPr>
          <w:color w:val="000000" w:themeColor="text1"/>
        </w:rPr>
        <w:t xml:space="preserve"> projeto até chegar neste resultado.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Com um melhor entendimento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d</w:t>
      </w:r>
      <w:r w:rsidR="00A8202B">
        <w:rPr>
          <w:color w:val="000000" w:themeColor="text1"/>
        </w:rPr>
        <w:t>o escopo, obtivemos entregas mais assertivas,</w:t>
      </w:r>
      <w:r w:rsidR="008A6467">
        <w:rPr>
          <w:color w:val="000000" w:themeColor="text1"/>
        </w:rPr>
        <w:t xml:space="preserve"> melhorando a usabilidade dos requisitos.</w:t>
      </w:r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26531444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2DD4DC9A" w:rsidR="009410F9" w:rsidRDefault="002A131F" w:rsidP="00975907">
      <w:r>
        <w:tab/>
      </w:r>
      <w:r w:rsidR="00975907">
        <w:t>Pedro</w:t>
      </w:r>
      <w:r w:rsidR="009410F9">
        <w:t xml:space="preserve"> Ficuciello,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idéias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lastRenderedPageBreak/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>De início foi um pouco difícil, visto que a minha adaptação no antigo grupo estava praticamente concluída e o projeto definido. Recomeçar é sempre um desafio, mas faz-se 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A1FBF1C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0EF373BC" w14:textId="2CABAF9E" w:rsidR="002A131F" w:rsidRDefault="002A131F" w:rsidP="002A131F">
      <w:pPr>
        <w:rPr>
          <w:rFonts w:cs="Arial"/>
        </w:rPr>
      </w:pPr>
    </w:p>
    <w:p w14:paraId="77FDE42F" w14:textId="78534588" w:rsidR="002A131F" w:rsidRDefault="002A131F" w:rsidP="002A131F">
      <w:pPr>
        <w:rPr>
          <w:rFonts w:cs="Arial"/>
        </w:rPr>
      </w:pPr>
      <w:r>
        <w:rPr>
          <w:rFonts w:cs="Arial"/>
        </w:rPr>
        <w:tab/>
        <w:t>Vinícius Oliveira</w:t>
      </w:r>
      <w:r>
        <w:rPr>
          <w:rFonts w:cs="Arial"/>
        </w:rPr>
        <w:tab/>
        <w:t>,</w:t>
      </w:r>
    </w:p>
    <w:p w14:paraId="56535B25" w14:textId="77777777" w:rsidR="002A131F" w:rsidRDefault="002A131F" w:rsidP="002A131F">
      <w:pPr>
        <w:rPr>
          <w:rFonts w:cs="Arial"/>
          <w:color w:val="000000"/>
        </w:rPr>
      </w:pPr>
    </w:p>
    <w:p w14:paraId="2D9F60DA" w14:textId="07CA9A36" w:rsidR="002A131F" w:rsidRDefault="002A131F" w:rsidP="002A131F">
      <w:pPr>
        <w:ind w:left="2268"/>
        <w:rPr>
          <w:rFonts w:cs="Arial"/>
        </w:rPr>
      </w:pPr>
      <w:r>
        <w:rPr>
          <w:rFonts w:cs="Arial"/>
        </w:rPr>
        <w:t>Participar desta equipe me fez crescer muito como pessoa e como profissional, cada um de nós temos um jeito diferente de trabalhar e lidar com as dificuldades do projeto. Aprender essas diferentes formas de pensar fez com que eu pudesse melhorar a minha forma de ver e fazer as coisas também.</w:t>
      </w:r>
    </w:p>
    <w:p w14:paraId="096A19F9" w14:textId="41BE1594" w:rsidR="002A131F" w:rsidRDefault="002A131F" w:rsidP="002A131F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37CE52ED" w14:textId="132174D9" w:rsidR="00750ECB" w:rsidRDefault="00750ECB" w:rsidP="00750ECB">
      <w:pPr>
        <w:rPr>
          <w:rFonts w:cs="Arial"/>
        </w:rPr>
      </w:pPr>
      <w:r>
        <w:rPr>
          <w:rFonts w:cs="Arial"/>
        </w:rPr>
        <w:lastRenderedPageBreak/>
        <w:t>Amanda Biagi</w:t>
      </w:r>
      <w:r>
        <w:rPr>
          <w:rFonts w:cs="Arial"/>
        </w:rPr>
        <w:t>,</w:t>
      </w:r>
    </w:p>
    <w:p w14:paraId="01502372" w14:textId="77777777" w:rsidR="00750ECB" w:rsidRDefault="00750ECB" w:rsidP="00750ECB">
      <w:pPr>
        <w:rPr>
          <w:rFonts w:cs="Arial"/>
          <w:color w:val="000000"/>
        </w:rPr>
      </w:pPr>
    </w:p>
    <w:p w14:paraId="1BADC5A8" w14:textId="1CC62311" w:rsidR="00750ECB" w:rsidRDefault="00750ECB" w:rsidP="009410F9">
      <w:pPr>
        <w:ind w:left="2268"/>
        <w:rPr>
          <w:rFonts w:cs="Arial"/>
        </w:rPr>
      </w:pPr>
      <w:r>
        <w:rPr>
          <w:rFonts w:cs="Arial"/>
        </w:rPr>
        <w:t xml:space="preserve">Foi inesperado a quantidade de conhecimento adquirido com o projeto e com o semestre, o mais interessante e diferente foi trabalhar em equipe. Descobri o quão importante é o trabalho em grupo para o desenvolvimento pessoal nesse </w:t>
      </w:r>
      <w:bookmarkStart w:id="33" w:name="_GoBack"/>
      <w:bookmarkEnd w:id="33"/>
      <w:r>
        <w:rPr>
          <w:rFonts w:cs="Arial"/>
        </w:rPr>
        <w:t>projeto.</w:t>
      </w: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531445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estarião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531446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forta circulando no Brasil é de 65,8 milhões de veículos. </w:t>
      </w:r>
      <w:r w:rsidR="00376995" w:rsidRPr="00932561">
        <w:rPr>
          <w:rFonts w:cs="Arial"/>
        </w:rPr>
        <w:t>Disponível em: &lt;</w:t>
      </w:r>
      <w:hyperlink r:id="rId58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Naciolal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59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Julio. 12 </w:t>
      </w:r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 xml:space="preserve">un.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0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1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Naciolal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2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r w:rsidR="00932561" w:rsidRPr="004B7238">
        <w:t>Diponível em: &lt;</w:t>
      </w:r>
      <w:hyperlink r:id="rId63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4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IoT movimenta aquisições no Brasil. Maio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65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IoT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66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67"/>
      <w:footerReference w:type="default" r:id="rId68"/>
      <w:headerReference w:type="first" r:id="rId69"/>
      <w:footerReference w:type="first" r:id="rId7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AA3677" w14:textId="77777777" w:rsidR="00B1442F" w:rsidRDefault="00B1442F">
      <w:r>
        <w:separator/>
      </w:r>
    </w:p>
    <w:p w14:paraId="1FF86127" w14:textId="77777777" w:rsidR="00B1442F" w:rsidRDefault="00B1442F"/>
    <w:p w14:paraId="16B3DA8E" w14:textId="77777777" w:rsidR="00B1442F" w:rsidRDefault="00B1442F"/>
    <w:p w14:paraId="0CD434B5" w14:textId="77777777" w:rsidR="00B1442F" w:rsidRDefault="00B1442F"/>
  </w:endnote>
  <w:endnote w:type="continuationSeparator" w:id="0">
    <w:p w14:paraId="6CAEEF48" w14:textId="77777777" w:rsidR="00B1442F" w:rsidRDefault="00B1442F">
      <w:r>
        <w:continuationSeparator/>
      </w:r>
    </w:p>
    <w:p w14:paraId="0E1E9199" w14:textId="77777777" w:rsidR="00B1442F" w:rsidRDefault="00B1442F"/>
    <w:p w14:paraId="45C4588C" w14:textId="77777777" w:rsidR="00B1442F" w:rsidRDefault="00B1442F"/>
    <w:p w14:paraId="1885D505" w14:textId="77777777" w:rsidR="00B1442F" w:rsidRDefault="00B144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43540" w14:textId="77777777" w:rsidR="004356F2" w:rsidRDefault="004356F2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4356F2" w:rsidRDefault="004356F2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94DEE5" w14:textId="77777777" w:rsidR="004356F2" w:rsidRDefault="004356F2">
    <w:pPr>
      <w:pStyle w:val="Rodap"/>
      <w:ind w:right="360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D4F5B" w14:textId="77777777" w:rsidR="004356F2" w:rsidRDefault="004356F2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39474" w14:textId="77777777" w:rsidR="004356F2" w:rsidRDefault="004356F2" w:rsidP="00317E2D">
    <w:pPr>
      <w:pStyle w:val="Rodap"/>
      <w:ind w:right="360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31EE1B" w14:textId="77777777" w:rsidR="004356F2" w:rsidRDefault="004356F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CAE8C8" w14:textId="77777777" w:rsidR="004356F2" w:rsidRDefault="004356F2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7A890D" w14:textId="77777777" w:rsidR="004356F2" w:rsidRDefault="004356F2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EA69" w14:textId="77777777" w:rsidR="004356F2" w:rsidRDefault="004356F2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CE5CF1" w14:textId="77777777" w:rsidR="004356F2" w:rsidRDefault="004356F2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2F3AB" w14:textId="77777777" w:rsidR="004356F2" w:rsidRDefault="004356F2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AD817" w14:textId="77777777" w:rsidR="004356F2" w:rsidRDefault="004356F2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ACDD6" w14:textId="77777777" w:rsidR="004356F2" w:rsidRDefault="004356F2">
    <w:pPr>
      <w:pStyle w:val="Rodap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2A65DA" w14:textId="77777777" w:rsidR="004356F2" w:rsidRDefault="004356F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818E2" w14:textId="77777777" w:rsidR="00B1442F" w:rsidRDefault="00B1442F">
      <w:r>
        <w:separator/>
      </w:r>
    </w:p>
    <w:p w14:paraId="73AF56B0" w14:textId="77777777" w:rsidR="00B1442F" w:rsidRDefault="00B1442F"/>
    <w:p w14:paraId="289D8DCF" w14:textId="77777777" w:rsidR="00B1442F" w:rsidRDefault="00B1442F"/>
    <w:p w14:paraId="3F55F905" w14:textId="77777777" w:rsidR="00B1442F" w:rsidRDefault="00B1442F"/>
  </w:footnote>
  <w:footnote w:type="continuationSeparator" w:id="0">
    <w:p w14:paraId="6BC38FFD" w14:textId="77777777" w:rsidR="00B1442F" w:rsidRDefault="00B1442F">
      <w:r>
        <w:continuationSeparator/>
      </w:r>
    </w:p>
    <w:p w14:paraId="4877CFDA" w14:textId="77777777" w:rsidR="00B1442F" w:rsidRDefault="00B1442F"/>
    <w:p w14:paraId="376DAA40" w14:textId="77777777" w:rsidR="00B1442F" w:rsidRDefault="00B1442F"/>
    <w:p w14:paraId="05291ABE" w14:textId="77777777" w:rsidR="00B1442F" w:rsidRDefault="00B1442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2B893C" w14:textId="3CB17D09" w:rsidR="004356F2" w:rsidRDefault="004356F2" w:rsidP="008828E4">
    <w:pPr>
      <w:ind w:right="360"/>
    </w:pPr>
    <w:r>
      <w:rPr>
        <w:noProof/>
        <w:lang w:eastAsia="pt-BR"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64CB5D" w14:textId="77777777" w:rsidR="004356F2" w:rsidRDefault="004356F2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4356F2" w:rsidRDefault="004356F2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B1442F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4356F2" w:rsidRDefault="004356F2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E51E6C" w14:textId="77777777" w:rsidR="004356F2" w:rsidRDefault="004356F2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0ECB">
      <w:rPr>
        <w:rStyle w:val="Nmerodepgina"/>
        <w:noProof/>
      </w:rPr>
      <w:t>42</w:t>
    </w:r>
    <w:r>
      <w:rPr>
        <w:rStyle w:val="Nmerodepgina"/>
      </w:rPr>
      <w:fldChar w:fldCharType="end"/>
    </w:r>
  </w:p>
  <w:p w14:paraId="57CCBFB8" w14:textId="77777777" w:rsidR="004356F2" w:rsidRDefault="004356F2" w:rsidP="0060123F">
    <w:pPr>
      <w:ind w:right="397" w:firstLine="360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07102" w14:textId="77777777" w:rsidR="004356F2" w:rsidRDefault="004356F2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0804AD" w14:textId="77777777" w:rsidR="004356F2" w:rsidRDefault="004356F2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0ECB">
      <w:rPr>
        <w:rStyle w:val="Nmerodepgina"/>
        <w:noProof/>
      </w:rPr>
      <w:t>45</w:t>
    </w:r>
    <w:r>
      <w:rPr>
        <w:rStyle w:val="Nmerodepgina"/>
      </w:rPr>
      <w:fldChar w:fldCharType="end"/>
    </w:r>
  </w:p>
  <w:p w14:paraId="45A85F40" w14:textId="77777777" w:rsidR="004356F2" w:rsidRPr="00E37DB5" w:rsidRDefault="00B1442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4356F2">
      <w:rPr>
        <w:b/>
        <w:color w:val="999999"/>
        <w:sz w:val="20"/>
        <w:szCs w:val="20"/>
      </w:rPr>
      <w:t>ANEXO 2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EE0EF6" w14:textId="77777777" w:rsidR="004356F2" w:rsidRDefault="004356F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6F75B" w14:textId="77777777" w:rsidR="004356F2" w:rsidRDefault="004356F2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4356F2" w:rsidRPr="00E37DB5" w:rsidRDefault="00B1442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4356F2">
      <w:rPr>
        <w:b/>
        <w:color w:val="999999"/>
        <w:sz w:val="20"/>
        <w:szCs w:val="20"/>
      </w:rPr>
      <w:t>INTRODUÇÃO</w:t>
    </w:r>
  </w:p>
  <w:p w14:paraId="5870EA0A" w14:textId="77777777" w:rsidR="004356F2" w:rsidRDefault="004356F2" w:rsidP="00460E7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D7094" w14:textId="77777777" w:rsidR="004356F2" w:rsidRDefault="004356F2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0ECB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4DE4C7A4" w14:textId="77777777" w:rsidR="004356F2" w:rsidRPr="00E37DB5" w:rsidRDefault="004356F2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CCA58" w14:textId="77777777" w:rsidR="004356F2" w:rsidRDefault="004356F2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22E60" w14:textId="77777777" w:rsidR="004356F2" w:rsidRDefault="004356F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4356F2" w:rsidRDefault="00B1442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4356F2">
      <w:rPr>
        <w:b/>
        <w:color w:val="808080"/>
        <w:sz w:val="20"/>
      </w:rPr>
      <w:t>DISCUSSÃO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2AAB70" w14:textId="77777777" w:rsidR="004356F2" w:rsidRDefault="004356F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0ECB">
      <w:rPr>
        <w:rStyle w:val="Nmerodepgina"/>
        <w:noProof/>
      </w:rPr>
      <w:t>35</w:t>
    </w:r>
    <w:r>
      <w:rPr>
        <w:rStyle w:val="Nmerodepgina"/>
      </w:rPr>
      <w:fldChar w:fldCharType="end"/>
    </w:r>
  </w:p>
  <w:p w14:paraId="14FFB684" w14:textId="77777777" w:rsidR="004356F2" w:rsidRDefault="004356F2" w:rsidP="0060123F">
    <w:pPr>
      <w:ind w:right="397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347CC" w14:textId="77777777" w:rsidR="004356F2" w:rsidRDefault="004356F2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B3BF7" w14:textId="77777777" w:rsidR="004356F2" w:rsidRDefault="004356F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0ECB">
      <w:rPr>
        <w:rStyle w:val="Nmerodepgina"/>
        <w:noProof/>
      </w:rPr>
      <w:t>39</w:t>
    </w:r>
    <w:r>
      <w:rPr>
        <w:rStyle w:val="Nmerodepgina"/>
      </w:rPr>
      <w:fldChar w:fldCharType="end"/>
    </w:r>
  </w:p>
  <w:p w14:paraId="18286D3E" w14:textId="77777777" w:rsidR="004356F2" w:rsidRDefault="004356F2" w:rsidP="0060123F">
    <w:pPr>
      <w:ind w:right="397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85CC6" w14:textId="77777777" w:rsidR="004356F2" w:rsidRDefault="004356F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2F5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15F26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131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4EB9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6F2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07E1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39C2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1098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A18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5EC5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0ECB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A6467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02B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024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730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2F"/>
    <w:rsid w:val="00B1444D"/>
    <w:rsid w:val="00B15064"/>
    <w:rsid w:val="00B17281"/>
    <w:rsid w:val="00B172E3"/>
    <w:rsid w:val="00B21894"/>
    <w:rsid w:val="00B23775"/>
    <w:rsid w:val="00B23828"/>
    <w:rsid w:val="00B239DB"/>
    <w:rsid w:val="00B25292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004D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4CE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36E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8DF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4EB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5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footer" Target="footer5.xml"/><Relationship Id="rId47" Type="http://schemas.openxmlformats.org/officeDocument/2006/relationships/hyperlink" Target="https://drive.google.com/file/d/1EZv1_Rx-YbDjo5xOhNcOewNTRm-ESUnP/view?usp=sharing" TargetMode="External"/><Relationship Id="rId63" Type="http://schemas.openxmlformats.org/officeDocument/2006/relationships/hyperlink" Target="https://isitics.com/2018/04/16/a-internet-das-coisas-na-mobilidade-urbana/" TargetMode="External"/><Relationship Id="rId68" Type="http://schemas.openxmlformats.org/officeDocument/2006/relationships/footer" Target="footer12.xm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header" Target="header5.xml"/><Relationship Id="rId45" Type="http://schemas.openxmlformats.org/officeDocument/2006/relationships/footer" Target="footer7.xml"/><Relationship Id="rId53" Type="http://schemas.openxmlformats.org/officeDocument/2006/relationships/header" Target="header10.xml"/><Relationship Id="rId58" Type="http://schemas.openxmlformats.org/officeDocument/2006/relationships/hyperlink" Target="https://ibpt.com.br/noticia/2640/REAL-FROTA-CIRCULANTE-NO-BRASIL-E-DE-65-8-MILHOES-DE-VEICULOS-INDICA-ESTUDO" TargetMode="External"/><Relationship Id="rId66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www.autoindustria.com.br/2019/05/14/frota-brasileira-cresce-para-448-milhoes-de-veiculos/" TargetMode="Externa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jp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footer" Target="footer6.xml"/><Relationship Id="rId48" Type="http://schemas.openxmlformats.org/officeDocument/2006/relationships/image" Target="media/image27.png"/><Relationship Id="rId56" Type="http://schemas.openxmlformats.org/officeDocument/2006/relationships/header" Target="header12.xml"/><Relationship Id="rId64" Type="http://schemas.openxmlformats.org/officeDocument/2006/relationships/hyperlink" Target="https://iotools.com.br/2019/02/04/o-valor-dos-sistemas-de-estacionamento-inteligente/" TargetMode="External"/><Relationship Id="rId69" Type="http://schemas.openxmlformats.org/officeDocument/2006/relationships/header" Target="header14.xml"/><Relationship Id="rId8" Type="http://schemas.openxmlformats.org/officeDocument/2006/relationships/endnotes" Target="endnotes.xml"/><Relationship Id="rId51" Type="http://schemas.openxmlformats.org/officeDocument/2006/relationships/header" Target="header9.xm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26.jpeg"/><Relationship Id="rId59" Type="http://schemas.openxmlformats.org/officeDocument/2006/relationships/hyperlink" Target="http://www.and.org.br/brasil-ja-tem-1-carro-a-cada-4-habitantes-diz-denatran/" TargetMode="External"/><Relationship Id="rId67" Type="http://schemas.openxmlformats.org/officeDocument/2006/relationships/header" Target="header13.xml"/><Relationship Id="rId20" Type="http://schemas.openxmlformats.org/officeDocument/2006/relationships/image" Target="media/image6.png"/><Relationship Id="rId41" Type="http://schemas.openxmlformats.org/officeDocument/2006/relationships/header" Target="header6.xml"/><Relationship Id="rId54" Type="http://schemas.openxmlformats.org/officeDocument/2006/relationships/header" Target="header11.xml"/><Relationship Id="rId62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70" Type="http://schemas.openxmlformats.org/officeDocument/2006/relationships/footer" Target="footer1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header" Target="header8.xml"/><Relationship Id="rId57" Type="http://schemas.openxmlformats.org/officeDocument/2006/relationships/footer" Target="footer11.xm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header" Target="header7.xml"/><Relationship Id="rId52" Type="http://schemas.openxmlformats.org/officeDocument/2006/relationships/footer" Target="footer9.xml"/><Relationship Id="rId60" Type="http://schemas.openxmlformats.org/officeDocument/2006/relationships/hyperlink" Target="https://exame.abril.com.br/brasil/estacionamentos-os-novos-viloes-da-mobilidade-urbana/" TargetMode="External"/><Relationship Id="rId65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25.jpeg"/><Relationship Id="rId34" Type="http://schemas.openxmlformats.org/officeDocument/2006/relationships/image" Target="media/image20.jpeg"/><Relationship Id="rId50" Type="http://schemas.openxmlformats.org/officeDocument/2006/relationships/footer" Target="footer8.xml"/><Relationship Id="rId55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94D9F-DE47-457F-A469-D9991204A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980</TotalTime>
  <Pages>44</Pages>
  <Words>5167</Words>
  <Characters>27908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Casa</cp:lastModifiedBy>
  <cp:revision>134</cp:revision>
  <cp:lastPrinted>2009-11-04T00:12:00Z</cp:lastPrinted>
  <dcterms:created xsi:type="dcterms:W3CDTF">2017-11-20T21:48:00Z</dcterms:created>
  <dcterms:modified xsi:type="dcterms:W3CDTF">2019-12-10T15:07:00Z</dcterms:modified>
</cp:coreProperties>
</file>