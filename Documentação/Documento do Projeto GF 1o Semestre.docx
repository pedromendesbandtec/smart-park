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747846AF" w14:textId="7CF586F0" w:rsidR="00AA7024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A7024">
        <w:t>1</w:t>
      </w:r>
      <w:r w:rsidR="00AA7024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A7024">
        <w:t>VISÃO DO PROJETO</w:t>
      </w:r>
      <w:r w:rsidR="00AA7024">
        <w:tab/>
      </w:r>
      <w:r w:rsidR="00AA7024">
        <w:fldChar w:fldCharType="begin"/>
      </w:r>
      <w:r w:rsidR="00AA7024">
        <w:instrText xml:space="preserve"> PAGEREF _Toc26531421 \h </w:instrText>
      </w:r>
      <w:r w:rsidR="00AA7024">
        <w:fldChar w:fldCharType="separate"/>
      </w:r>
      <w:r w:rsidR="00AA7024">
        <w:t>5</w:t>
      </w:r>
      <w:r w:rsidR="00AA7024">
        <w:fldChar w:fldCharType="end"/>
      </w:r>
    </w:p>
    <w:p w14:paraId="453CAED2" w14:textId="7715646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0B82E2" w14:textId="5AD13B2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A8F4B7" w14:textId="1BF8F49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0D770" w14:textId="7FBD5C06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15BE0E" w14:textId="2556C972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28D4D0" w14:textId="6AA24E9F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_Toc26531427 \h </w:instrText>
      </w:r>
      <w:r>
        <w:fldChar w:fldCharType="separate"/>
      </w:r>
      <w:r>
        <w:t>11</w:t>
      </w:r>
      <w:r>
        <w:fldChar w:fldCharType="end"/>
      </w:r>
    </w:p>
    <w:p w14:paraId="6F78EC1A" w14:textId="58077A6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0698A9" w14:textId="08911E4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1B3E92" w14:textId="552DAE8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3C4334" w14:textId="18D170CE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PRODUCT BACKLOG e requisitos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_Toc26531431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15</w:t>
      </w:r>
      <w:r>
        <w:rPr>
          <w:noProof/>
        </w:rPr>
        <w:fldChar w:fldCharType="end"/>
      </w:r>
    </w:p>
    <w:p w14:paraId="2BEAE567" w14:textId="41C091B2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Sprints / sprint backlog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_Toc26531432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18</w:t>
      </w:r>
      <w:r>
        <w:rPr>
          <w:noProof/>
        </w:rPr>
        <w:fldChar w:fldCharType="end"/>
      </w:r>
    </w:p>
    <w:p w14:paraId="6D6F6D24" w14:textId="743C011D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B048A7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B048A7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_Toc26531433 \h </w:instrText>
      </w:r>
      <w:r>
        <w:fldChar w:fldCharType="separate"/>
      </w:r>
      <w:r>
        <w:t>21</w:t>
      </w:r>
      <w:r>
        <w:fldChar w:fldCharType="end"/>
      </w:r>
    </w:p>
    <w:p w14:paraId="66BAFE47" w14:textId="7B61A4D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B9E1E8" w14:textId="4CA5617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C1C3B47" w14:textId="6A9FF19B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21ADCE5" w14:textId="33FD6F8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992FAE" w14:textId="29E88B5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EC71507" w14:textId="2406E0B4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_Toc26531439 \h </w:instrText>
      </w:r>
      <w:r>
        <w:fldChar w:fldCharType="separate"/>
      </w:r>
      <w:r>
        <w:t>36</w:t>
      </w:r>
      <w:r>
        <w:fldChar w:fldCharType="end"/>
      </w:r>
    </w:p>
    <w:p w14:paraId="667EA042" w14:textId="01071FC8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2D6E16A" w14:textId="4DF46BFC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926664" w14:textId="63FDAAB9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_Toc26531442 \h </w:instrText>
      </w:r>
      <w:r>
        <w:fldChar w:fldCharType="separate"/>
      </w:r>
      <w:r>
        <w:t>40</w:t>
      </w:r>
      <w:r>
        <w:fldChar w:fldCharType="end"/>
      </w:r>
    </w:p>
    <w:p w14:paraId="136EDDBA" w14:textId="1C3BDDC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3CE26B" w14:textId="57D111D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DC6DF09" w14:textId="4193BE6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1675700" w14:textId="1AA485C0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_Toc26531446 \h </w:instrText>
      </w:r>
      <w:r>
        <w:fldChar w:fldCharType="separate"/>
      </w:r>
      <w:r>
        <w:t>42</w:t>
      </w:r>
      <w:r>
        <w:fldChar w:fldCharType="end"/>
      </w:r>
    </w:p>
    <w:p w14:paraId="5F966359" w14:textId="38C18E2E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C204CE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653142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653142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7E2BA60" w14:textId="77777777" w:rsidR="002F459E" w:rsidRDefault="002F459E" w:rsidP="003F4E12">
      <w:pPr>
        <w:rPr>
          <w:noProof/>
        </w:rPr>
      </w:pPr>
    </w:p>
    <w:p w14:paraId="2389D7C2" w14:textId="2CECEFC6" w:rsidR="00580358" w:rsidRDefault="002F459E" w:rsidP="003F4E12">
      <w:pPr>
        <w:rPr>
          <w:noProof/>
        </w:rPr>
      </w:pPr>
      <w:r>
        <w:rPr>
          <w:noProof/>
        </w:rPr>
        <w:t>N</w:t>
      </w:r>
      <w:r w:rsidR="003F4E12" w:rsidRPr="00580358">
        <w:rPr>
          <w:noProof/>
        </w:rPr>
        <w:t>ome do grupo</w:t>
      </w:r>
      <w:r w:rsidR="00580358">
        <w:rPr>
          <w:noProof/>
        </w:rPr>
        <w:t>:</w:t>
      </w:r>
      <w:r>
        <w:rPr>
          <w:noProof/>
        </w:rPr>
        <w:t xml:space="preserve"> Smart</w:t>
      </w:r>
      <w:r w:rsidR="000037C8">
        <w:rPr>
          <w:noProof/>
        </w:rPr>
        <w:t xml:space="preserve"> </w:t>
      </w:r>
      <w:r>
        <w:rPr>
          <w:noProof/>
        </w:rPr>
        <w:t>Parking.</w:t>
      </w:r>
    </w:p>
    <w:p w14:paraId="1726CD57" w14:textId="77777777" w:rsidR="002F459E" w:rsidRDefault="002F459E" w:rsidP="003F4E12">
      <w:pPr>
        <w:rPr>
          <w:noProof/>
        </w:rPr>
      </w:pPr>
    </w:p>
    <w:p w14:paraId="50CF1E56" w14:textId="46A03EB3" w:rsidR="00580358" w:rsidRDefault="002F459E" w:rsidP="003F4E12">
      <w:pPr>
        <w:rPr>
          <w:noProof/>
        </w:rPr>
      </w:pPr>
      <w:r>
        <w:rPr>
          <w:noProof/>
        </w:rPr>
        <w:t>I</w:t>
      </w:r>
      <w:r w:rsidR="003F4E12" w:rsidRPr="00580358">
        <w:rPr>
          <w:noProof/>
        </w:rPr>
        <w:t>ntegrantes</w:t>
      </w:r>
      <w:r w:rsidR="00580358">
        <w:rPr>
          <w:noProof/>
        </w:rPr>
        <w:t>:</w:t>
      </w:r>
      <w:r>
        <w:rPr>
          <w:noProof/>
        </w:rPr>
        <w:t xml:space="preserve"> Amanda Biagi, Lisandra Lopes, Pedro Ficuciello, Priscila Matos, Ricardo Malan e Vinicius de Souza.</w:t>
      </w:r>
    </w:p>
    <w:p w14:paraId="0C92266F" w14:textId="77777777" w:rsidR="002F459E" w:rsidRDefault="002F459E" w:rsidP="003F4E12">
      <w:pPr>
        <w:rPr>
          <w:noProof/>
        </w:rPr>
      </w:pPr>
    </w:p>
    <w:p w14:paraId="5B7F23E6" w14:textId="06670E8C" w:rsidR="00580358" w:rsidRDefault="002F459E" w:rsidP="003F4E12">
      <w:pPr>
        <w:rPr>
          <w:noProof/>
        </w:rPr>
      </w:pPr>
      <w:r>
        <w:rPr>
          <w:noProof/>
        </w:rPr>
        <w:t>L</w:t>
      </w:r>
      <w:r w:rsidR="003F4E12" w:rsidRPr="00580358">
        <w:rPr>
          <w:noProof/>
        </w:rPr>
        <w:t>ogomarca</w:t>
      </w:r>
      <w:r w:rsidR="00580358">
        <w:rPr>
          <w:noProof/>
        </w:rPr>
        <w:t>:</w:t>
      </w:r>
      <w:r>
        <w:rPr>
          <w:noProof/>
        </w:rPr>
        <w:t xml:space="preserve"> </w:t>
      </w:r>
      <w:r w:rsidRPr="002F459E">
        <w:rPr>
          <w:noProof/>
        </w:rPr>
        <w:drawing>
          <wp:inline distT="0" distB="0" distL="0" distR="0" wp14:anchorId="3AA5C157" wp14:editId="03F6EE17">
            <wp:extent cx="3420622" cy="1513550"/>
            <wp:effectExtent l="0" t="0" r="0" b="0"/>
            <wp:docPr id="4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5E287C4-FA5C-4C80-8B5C-A2FB04326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5E287C4-FA5C-4C80-8B5C-A2FB04326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B953" w14:textId="0014F010" w:rsidR="002F459E" w:rsidRDefault="002F459E" w:rsidP="003F4E12">
      <w:pPr>
        <w:rPr>
          <w:noProof/>
        </w:rPr>
      </w:pPr>
    </w:p>
    <w:p w14:paraId="3E4A3A9A" w14:textId="77777777" w:rsidR="002F459E" w:rsidRDefault="002F459E" w:rsidP="003F4E12">
      <w:pPr>
        <w:rPr>
          <w:noProof/>
        </w:rPr>
      </w:pPr>
    </w:p>
    <w:p w14:paraId="0FB1953D" w14:textId="75521920" w:rsidR="00370E34" w:rsidRDefault="002F459E" w:rsidP="003F4E12">
      <w:pPr>
        <w:rPr>
          <w:noProof/>
        </w:rPr>
      </w:pPr>
      <w:r>
        <w:rPr>
          <w:noProof/>
        </w:rPr>
        <w:t>P</w:t>
      </w:r>
      <w:r w:rsidR="003F4E12" w:rsidRPr="00580358">
        <w:rPr>
          <w:noProof/>
        </w:rPr>
        <w:t xml:space="preserve">osicionamento no mercado / </w:t>
      </w:r>
      <w:r w:rsidR="003F4E12" w:rsidRPr="00AA7024">
        <w:rPr>
          <w:noProof/>
        </w:rPr>
        <w:t>acadêmico</w:t>
      </w:r>
      <w:r w:rsidRPr="00AA7024">
        <w:rPr>
          <w:noProof/>
        </w:rPr>
        <w:t>: Mobilidade urbana.</w:t>
      </w:r>
    </w:p>
    <w:p w14:paraId="07CAFF0B" w14:textId="228B2F4E" w:rsidR="002F459E" w:rsidRDefault="002F459E" w:rsidP="003F4E12">
      <w:pPr>
        <w:rPr>
          <w:noProof/>
        </w:rPr>
      </w:pPr>
    </w:p>
    <w:p w14:paraId="50A27C48" w14:textId="77777777" w:rsidR="002F459E" w:rsidRPr="00580358" w:rsidRDefault="002F459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26531423"/>
      <w:bookmarkStart w:id="7" w:name="_Toc124080447"/>
      <w:r>
        <w:rPr>
          <w:b/>
        </w:rPr>
        <w:t>CONTEXTO</w:t>
      </w:r>
      <w:bookmarkEnd w:id="6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expectativa de crescimento para os investimentos em TI no Brasil para 2019 é de 10,5%,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>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6531424"/>
      <w:r w:rsidRPr="00084588">
        <w:rPr>
          <w:b/>
        </w:rPr>
        <w:lastRenderedPageBreak/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5222AE04" w:rsidR="00391C8D" w:rsidRPr="00766C70" w:rsidRDefault="00766C70" w:rsidP="00766C70">
      <w:r>
        <w:tab/>
      </w:r>
      <w:r w:rsidR="00F4010B">
        <w:t>Um dos pontos principais da nossa ferramenta é</w:t>
      </w:r>
      <w:r w:rsidR="00391C8D" w:rsidRPr="00391C8D">
        <w:t xml:space="preserve">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 xml:space="preserve">As vantagens propostas ao </w:t>
      </w:r>
      <w:r w:rsidR="00F4010B">
        <w:t xml:space="preserve">nosso cliente </w:t>
      </w:r>
      <w:r w:rsidR="00391C8D" w:rsidRPr="00766C70">
        <w:t>são</w:t>
      </w:r>
      <w:r w:rsidR="00391C8D" w:rsidRPr="00391C8D">
        <w:t xml:space="preserve"> inúmeras, mas principalmente na redução dos custos com 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6531425"/>
      <w:r w:rsidRPr="00192CAB">
        <w:rPr>
          <w:b/>
        </w:rPr>
        <w:lastRenderedPageBreak/>
        <w:t>objetivo da solução</w:t>
      </w:r>
      <w:bookmarkEnd w:id="9"/>
    </w:p>
    <w:p w14:paraId="78CF1FBA" w14:textId="141D66AD" w:rsid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76F2F42C" w14:textId="5DA455C3" w:rsidR="000C4ECC" w:rsidRPr="005A22FF" w:rsidRDefault="000C4ECC" w:rsidP="000C4ECC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</w:t>
      </w:r>
      <w:r w:rsidR="0056235E">
        <w:t xml:space="preserve"> de</w:t>
      </w:r>
      <w:r w:rsidR="0056235E" w:rsidRPr="005A22FF">
        <w:t xml:space="preserve"> </w:t>
      </w:r>
      <w:r w:rsidR="0056235E">
        <w:t>disponibilizar informações assertivas que auxiliem na tomada de decisões dos estacionamentos e</w:t>
      </w:r>
      <w:r w:rsidRPr="005A22FF">
        <w:t xml:space="preserve"> diminuir o tempo</w:t>
      </w:r>
      <w:r>
        <w:t xml:space="preserve"> </w:t>
      </w:r>
      <w:r w:rsidRPr="005A22FF">
        <w:t>gasto no dia a dia pelo os motoristas a procura de uma vaga para estacionar o seu veículo.</w:t>
      </w:r>
    </w:p>
    <w:p w14:paraId="618E3930" w14:textId="7BEE6881" w:rsidR="000C4ECC" w:rsidRPr="005A22FF" w:rsidRDefault="000C4ECC" w:rsidP="000C4ECC">
      <w:r>
        <w:tab/>
      </w:r>
      <w:r w:rsidRPr="005A22FF">
        <w:t xml:space="preserve">O </w:t>
      </w:r>
      <w:r>
        <w:t>proprietário do estacionamento</w:t>
      </w:r>
      <w:r w:rsidRPr="005A22FF">
        <w:t xml:space="preserve"> </w:t>
      </w:r>
      <w:r>
        <w:t>ao</w:t>
      </w:r>
      <w:r w:rsidRPr="005A22FF">
        <w:t xml:space="preserve"> adquirir a ferramenta, sai beneficiado com </w:t>
      </w:r>
      <w:r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76AD71C8" w14:textId="100E2BDF" w:rsidR="000C4ECC" w:rsidRPr="00391C8D" w:rsidRDefault="000C4ECC" w:rsidP="00766C70">
      <w:r>
        <w:tab/>
      </w:r>
      <w:r w:rsidRPr="005A22FF">
        <w:t>Além disso,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>proporcionara, a queima de combustível gasto com o tempo de 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39703530" w14:textId="20B53BB8" w:rsidR="000C4ECC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</w:t>
      </w:r>
      <w:r w:rsidR="00391C8D" w:rsidRPr="00391C8D">
        <w:lastRenderedPageBreak/>
        <w:t>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6531426"/>
      <w:r w:rsidRPr="00192CAB">
        <w:rPr>
          <w:b/>
        </w:rPr>
        <w:t>diagrama da solução</w:t>
      </w:r>
      <w:bookmarkEnd w:id="10"/>
    </w:p>
    <w:p w14:paraId="360ED9D1" w14:textId="72C6ECE8" w:rsidR="005A22FF" w:rsidRPr="005A22FF" w:rsidRDefault="005A22FF" w:rsidP="003F4E12"/>
    <w:p w14:paraId="37621986" w14:textId="6C289F98" w:rsidR="000C4ECC" w:rsidRDefault="000C4ECC" w:rsidP="000C4ECC">
      <w:pPr>
        <w:rPr>
          <w:rFonts w:cs="Arial"/>
        </w:rPr>
      </w:pPr>
      <w:r>
        <w:rPr>
          <w:rFonts w:cs="Arial"/>
        </w:rPr>
        <w:tab/>
        <w:t>O</w:t>
      </w:r>
      <w:r w:rsidRPr="002A7908">
        <w:rPr>
          <w:rFonts w:cs="Arial"/>
        </w:rPr>
        <w:t xml:space="preserve">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 xml:space="preserve">(HLD), técnica que descreve a relação entre as várias funções do sistema, como fluxo da informação, modelos e processos de negócios e estruturação dos dados, </w:t>
      </w:r>
      <w:r>
        <w:rPr>
          <w:rFonts w:cs="Arial"/>
        </w:rPr>
        <w:t xml:space="preserve">mostra </w:t>
      </w:r>
      <w:r w:rsidRPr="002A7908">
        <w:rPr>
          <w:rFonts w:cs="Arial"/>
        </w:rPr>
        <w:t xml:space="preserve">uma tela com pontos vermelhos e verdes, onde trata-se de ocupado e livre, respectivamente. </w:t>
      </w:r>
    </w:p>
    <w:p w14:paraId="4979E82B" w14:textId="071FDB31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 w:rsidRPr="002A7908">
        <w:rPr>
          <w:rFonts w:cs="Arial"/>
        </w:rPr>
        <w:t xml:space="preserve">Os pontos representam a localização dos sensores, sendo que também é observado um sinal de </w:t>
      </w:r>
      <w:r w:rsidRPr="002A7908">
        <w:rPr>
          <w:rFonts w:cs="Arial"/>
          <w:i/>
        </w:rPr>
        <w:t>Wireless</w:t>
      </w:r>
      <w:r w:rsidRPr="002A7908">
        <w:rPr>
          <w:rFonts w:cs="Arial"/>
        </w:rPr>
        <w:t xml:space="preserve">, que demonstra que toda a comunicação é feita via Conexão </w:t>
      </w:r>
      <w:r w:rsidRPr="002A7908">
        <w:rPr>
          <w:rFonts w:cs="Arial"/>
          <w:i/>
        </w:rPr>
        <w:t>Wi-Fi</w:t>
      </w:r>
      <w:r w:rsidRPr="002A7908">
        <w:rPr>
          <w:rFonts w:cs="Arial"/>
        </w:rPr>
        <w:t xml:space="preserve">, levando os dados para a nuvem da </w:t>
      </w:r>
      <w:r w:rsidRPr="002A7908">
        <w:rPr>
          <w:rFonts w:cs="Arial"/>
          <w:i/>
        </w:rPr>
        <w:t>Microsoft Azure</w:t>
      </w:r>
      <w:r w:rsidRPr="002A7908">
        <w:rPr>
          <w:rFonts w:cs="Arial"/>
        </w:rPr>
        <w:t>, e retorna os dados captados e tratados para os navegadores dos computadores dos donos do estacionamento, nosso cliente.</w:t>
      </w:r>
    </w:p>
    <w:p w14:paraId="0BED76AC" w14:textId="2FEE6AD8" w:rsidR="000C4ECC" w:rsidRDefault="000C4ECC" w:rsidP="003F4E12"/>
    <w:p w14:paraId="6885A972" w14:textId="4CE923DF" w:rsidR="000C4ECC" w:rsidRDefault="00580358" w:rsidP="003F4E12">
      <w:r>
        <w:rPr>
          <w:noProof/>
        </w:rPr>
        <w:drawing>
          <wp:inline distT="0" distB="0" distL="0" distR="0" wp14:anchorId="2711F3FC" wp14:editId="76C9D971">
            <wp:extent cx="5752465" cy="3604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325" w14:textId="35AE1D39" w:rsidR="005A22FF" w:rsidRDefault="005A22FF" w:rsidP="003F4E12"/>
    <w:p w14:paraId="2D0B5FD2" w14:textId="4297D25B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5C68C972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653142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653142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1F53A1A0" w:rsidR="00BA18C1" w:rsidRPr="00215F26" w:rsidRDefault="00124F5F" w:rsidP="00124F5F">
      <w:r w:rsidRPr="00215F26">
        <w:t>Scrum Master</w:t>
      </w:r>
      <w:r w:rsidR="00BA18C1" w:rsidRPr="00215F26">
        <w:t xml:space="preserve">: Priscila </w:t>
      </w:r>
      <w:r w:rsidR="00215F26" w:rsidRPr="00215F26">
        <w:t>Matos</w:t>
      </w:r>
    </w:p>
    <w:p w14:paraId="251EA0E8" w14:textId="2E3962A9" w:rsidR="00BA18C1" w:rsidRPr="00215F26" w:rsidRDefault="00124F5F" w:rsidP="00124F5F">
      <w:pPr>
        <w:rPr>
          <w:lang w:val="en-US"/>
        </w:rPr>
      </w:pPr>
      <w:r w:rsidRPr="00215F26">
        <w:rPr>
          <w:lang w:val="en-US"/>
        </w:rPr>
        <w:t>Product Owner</w:t>
      </w:r>
      <w:r w:rsidR="00BA18C1" w:rsidRPr="00215F26">
        <w:rPr>
          <w:lang w:val="en-US"/>
        </w:rPr>
        <w:t>: V</w:t>
      </w:r>
      <w:r w:rsidR="00215F26" w:rsidRPr="00215F26">
        <w:rPr>
          <w:lang w:val="en-US"/>
        </w:rPr>
        <w:t>i</w:t>
      </w:r>
      <w:r w:rsidR="00BA18C1" w:rsidRPr="00215F26">
        <w:rPr>
          <w:lang w:val="en-US"/>
        </w:rPr>
        <w:t>nicius</w:t>
      </w:r>
      <w:r w:rsidR="00215F26" w:rsidRPr="00215F26">
        <w:rPr>
          <w:lang w:val="en-US"/>
        </w:rPr>
        <w:t xml:space="preserve"> de So</w:t>
      </w:r>
      <w:r w:rsidR="00215F26">
        <w:rPr>
          <w:lang w:val="en-US"/>
        </w:rPr>
        <w:t>uza</w:t>
      </w:r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B04730" w:rsidRDefault="00BA18C1" w:rsidP="00BA18C1">
      <w:pPr>
        <w:rPr>
          <w:b/>
          <w:bCs/>
          <w:lang w:val="en-US"/>
        </w:rPr>
      </w:pPr>
      <w:r w:rsidRPr="00B04730">
        <w:rPr>
          <w:b/>
          <w:bCs/>
          <w:lang w:val="en-US"/>
        </w:rPr>
        <w:t>3º Sprint</w:t>
      </w:r>
    </w:p>
    <w:p w14:paraId="49181FFD" w14:textId="77777777" w:rsidR="00AE53E7" w:rsidRPr="00B04730" w:rsidRDefault="00AE53E7" w:rsidP="00BA18C1">
      <w:pPr>
        <w:rPr>
          <w:lang w:val="en-US"/>
        </w:rPr>
      </w:pPr>
    </w:p>
    <w:p w14:paraId="12FCC2E1" w14:textId="327C1106" w:rsidR="00BA18C1" w:rsidRPr="00215F26" w:rsidRDefault="00BA18C1" w:rsidP="00BA18C1">
      <w:r w:rsidRPr="00215F26">
        <w:t>Scrum Master: Pedro</w:t>
      </w:r>
      <w:r w:rsidR="00215F26" w:rsidRPr="00215F26">
        <w:t xml:space="preserve"> </w:t>
      </w:r>
      <w:proofErr w:type="spellStart"/>
      <w:r w:rsidR="00215F26" w:rsidRPr="00215F26">
        <w:t>Ficuciello</w:t>
      </w:r>
      <w:proofErr w:type="spellEnd"/>
    </w:p>
    <w:p w14:paraId="05CCE90A" w14:textId="192437E9" w:rsidR="00BA18C1" w:rsidRPr="00215F26" w:rsidRDefault="00BA18C1" w:rsidP="00BA18C1">
      <w:proofErr w:type="spellStart"/>
      <w:r w:rsidRPr="00215F26">
        <w:t>Product</w:t>
      </w:r>
      <w:proofErr w:type="spellEnd"/>
      <w:r w:rsidRPr="00215F26">
        <w:t xml:space="preserve"> </w:t>
      </w:r>
      <w:proofErr w:type="spellStart"/>
      <w:r w:rsidRPr="00215F26">
        <w:t>Owner</w:t>
      </w:r>
      <w:proofErr w:type="spellEnd"/>
      <w:r w:rsidRPr="00215F26">
        <w:t>: Ricardo</w:t>
      </w:r>
      <w:r w:rsidR="00215F26" w:rsidRPr="00215F26">
        <w:t xml:space="preserve"> Mal</w:t>
      </w:r>
      <w:r w:rsidR="00215F26">
        <w:t>an</w:t>
      </w:r>
    </w:p>
    <w:p w14:paraId="2114DA0F" w14:textId="42506415" w:rsidR="00BA18C1" w:rsidRDefault="00BA18C1" w:rsidP="00BA18C1">
      <w:r>
        <w:t>Time de Desenvolvimento: Amanda, Lisandra, Priscila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653142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6531430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653143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1E34B25" w:rsidR="0037597F" w:rsidRDefault="0037597F" w:rsidP="0037597F">
            <w:pPr>
              <w:jc w:val="center"/>
            </w:pPr>
            <w:r>
              <w:t>R0</w:t>
            </w:r>
            <w:r w:rsidR="00E2191B">
              <w:t>2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62DF88CE" w:rsidR="0037597F" w:rsidRDefault="0037597F" w:rsidP="0037597F">
            <w:pPr>
              <w:jc w:val="center"/>
            </w:pPr>
            <w:r>
              <w:t>R0</w:t>
            </w:r>
            <w:r w:rsidR="00E2191B">
              <w:t>3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1B1941CA" w:rsidR="0037597F" w:rsidRDefault="0037597F" w:rsidP="0037597F">
            <w:pPr>
              <w:jc w:val="center"/>
            </w:pPr>
            <w:r>
              <w:t>R0</w:t>
            </w:r>
            <w:r w:rsidR="00E2191B">
              <w:t>4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49C3588B" w:rsidR="0037597F" w:rsidRDefault="0037597F" w:rsidP="0037597F">
            <w:pPr>
              <w:jc w:val="center"/>
            </w:pPr>
            <w:r>
              <w:t>R0</w:t>
            </w:r>
            <w:r w:rsidR="00E2191B">
              <w:t>5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E6475E" w:rsidR="0037597F" w:rsidRDefault="0037597F" w:rsidP="0037597F">
            <w:pPr>
              <w:jc w:val="center"/>
            </w:pPr>
            <w:r>
              <w:t>R0</w:t>
            </w:r>
            <w:r w:rsidR="00E2191B">
              <w:t>6</w:t>
            </w:r>
          </w:p>
        </w:tc>
        <w:tc>
          <w:tcPr>
            <w:tcW w:w="2547" w:type="dxa"/>
          </w:tcPr>
          <w:p w14:paraId="798E2393" w14:textId="2457AC07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</w:t>
            </w:r>
            <w:proofErr w:type="spellStart"/>
            <w:r w:rsidR="0037597F"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764C6677" w:rsidR="0037597F" w:rsidRDefault="0037597F" w:rsidP="0037597F">
            <w:pPr>
              <w:jc w:val="center"/>
            </w:pPr>
            <w:r>
              <w:t>R0</w:t>
            </w:r>
            <w:r w:rsidR="00E2191B">
              <w:t>7</w:t>
            </w:r>
          </w:p>
        </w:tc>
        <w:tc>
          <w:tcPr>
            <w:tcW w:w="2547" w:type="dxa"/>
          </w:tcPr>
          <w:p w14:paraId="04FE10A5" w14:textId="30342F38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6CAEC5B1" w:rsidR="0037597F" w:rsidRDefault="0037597F" w:rsidP="0037597F">
            <w:pPr>
              <w:jc w:val="center"/>
            </w:pPr>
            <w:r>
              <w:t>R0</w:t>
            </w:r>
            <w:r w:rsidR="00E2191B">
              <w:t>8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06607807" w:rsidR="0037597F" w:rsidRDefault="0037597F" w:rsidP="0037597F">
            <w:pPr>
              <w:jc w:val="center"/>
            </w:pPr>
            <w:r>
              <w:t>R</w:t>
            </w:r>
            <w:r w:rsidR="00E2191B">
              <w:t>09</w:t>
            </w:r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>Entretanto, o desenvolvimento da 3º Sprint teve como fundamento aperfeiçoar o trabalho já desenvolvido anteriormente, trazendo uma perspectiva mais aprimorada 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</w:t>
            </w:r>
            <w:r w:rsidRPr="00B71D6C">
              <w:rPr>
                <w:rFonts w:cs="Arial"/>
              </w:rPr>
              <w:lastRenderedPageBreak/>
              <w:t xml:space="preserve">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lastRenderedPageBreak/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FD12DF">
        <w:trPr>
          <w:trHeight w:val="1075"/>
        </w:trPr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FD12DF">
        <w:trPr>
          <w:trHeight w:val="977"/>
        </w:trPr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FD12DF">
        <w:trPr>
          <w:trHeight w:val="517"/>
        </w:trPr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FD12DF">
        <w:trPr>
          <w:trHeight w:val="665"/>
        </w:trPr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FD12DF">
        <w:trPr>
          <w:trHeight w:val="639"/>
        </w:trPr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FD12DF">
        <w:trPr>
          <w:trHeight w:val="773"/>
        </w:trPr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6D6D63C8" w14:textId="77777777" w:rsidTr="00FD12DF">
        <w:trPr>
          <w:trHeight w:val="639"/>
        </w:trPr>
        <w:tc>
          <w:tcPr>
            <w:tcW w:w="2093" w:type="dxa"/>
          </w:tcPr>
          <w:p w14:paraId="021F8D85" w14:textId="1C3D249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0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FD12DF">
        <w:trPr>
          <w:trHeight w:val="527"/>
        </w:trPr>
        <w:tc>
          <w:tcPr>
            <w:tcW w:w="2093" w:type="dxa"/>
          </w:tcPr>
          <w:p w14:paraId="0AAE5D7A" w14:textId="3895E7D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1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14A959E1" w14:textId="77777777" w:rsidR="0037597F" w:rsidRDefault="0037597F" w:rsidP="00EB4A20"/>
    <w:p w14:paraId="61C4BB64" w14:textId="77777777" w:rsidR="00FC2A94" w:rsidRDefault="00FC2A94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r>
        <w:rPr>
          <w:b/>
        </w:rPr>
        <w:br w:type="page"/>
      </w:r>
    </w:p>
    <w:p w14:paraId="2C4601C5" w14:textId="41F7FD7F" w:rsidR="004E4BFC" w:rsidRPr="00FC2A94" w:rsidRDefault="000C7251" w:rsidP="009901E7">
      <w:pPr>
        <w:pStyle w:val="Ttulo2"/>
        <w:rPr>
          <w:b/>
        </w:rPr>
      </w:pPr>
      <w:bookmarkStart w:id="16" w:name="_Toc26531432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7D1CA0">
        <w:trPr>
          <w:trHeight w:val="448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7D1CA0">
        <w:trPr>
          <w:trHeight w:val="613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74F37CA6" w:rsidR="009901E7" w:rsidRDefault="00FC2A94" w:rsidP="005111CE">
            <w:pPr>
              <w:jc w:val="center"/>
            </w:pPr>
            <w:r>
              <w:t xml:space="preserve">Lisandra </w:t>
            </w:r>
            <w:r w:rsidR="00C74CE0">
              <w:t>e Ricardo</w:t>
            </w:r>
          </w:p>
        </w:tc>
      </w:tr>
      <w:tr w:rsidR="009901E7" w14:paraId="657236D5" w14:textId="77777777" w:rsidTr="007D1CA0">
        <w:trPr>
          <w:trHeight w:val="448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1ACD9D35" w:rsidR="009901E7" w:rsidRDefault="00FC2A94" w:rsidP="005111CE">
            <w:pPr>
              <w:jc w:val="center"/>
            </w:pPr>
            <w:r>
              <w:t>Priscila e Ricardo</w:t>
            </w:r>
          </w:p>
        </w:tc>
      </w:tr>
      <w:tr w:rsidR="009901E7" w14:paraId="70988C31" w14:textId="77777777" w:rsidTr="007D1CA0">
        <w:trPr>
          <w:trHeight w:val="634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73DB5CD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7EBCA598" w14:textId="77777777" w:rsidTr="007D1CA0">
        <w:trPr>
          <w:trHeight w:val="559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07C3C14E" w:rsidR="009901E7" w:rsidRDefault="00C74CE0" w:rsidP="005111CE">
            <w:pPr>
              <w:jc w:val="center"/>
            </w:pPr>
            <w:r>
              <w:t>Priscila e Vinicius</w:t>
            </w:r>
          </w:p>
        </w:tc>
      </w:tr>
      <w:tr w:rsidR="009901E7" w14:paraId="552F6A3D" w14:textId="77777777" w:rsidTr="007D1CA0">
        <w:trPr>
          <w:trHeight w:val="448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18FF51A7" w:rsidR="009901E7" w:rsidRDefault="00C74CE0" w:rsidP="005111CE">
            <w:pPr>
              <w:jc w:val="center"/>
            </w:pPr>
            <w:r>
              <w:t>Ricardo</w:t>
            </w:r>
          </w:p>
        </w:tc>
      </w:tr>
      <w:tr w:rsidR="009901E7" w14:paraId="6E039603" w14:textId="77777777" w:rsidTr="007D1CA0">
        <w:trPr>
          <w:trHeight w:val="448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3310ECB0" w:rsidR="009901E7" w:rsidRDefault="00C74CE0" w:rsidP="005111CE">
            <w:pPr>
              <w:jc w:val="center"/>
            </w:pPr>
            <w:r>
              <w:t>Pedro, Priscila, Ricardo e Vinicius</w:t>
            </w:r>
          </w:p>
        </w:tc>
      </w:tr>
      <w:tr w:rsidR="009901E7" w14:paraId="537AB0B7" w14:textId="77777777" w:rsidTr="007D1CA0">
        <w:trPr>
          <w:trHeight w:val="704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06CB52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</w:t>
            </w:r>
            <w:proofErr w:type="spellStart"/>
            <w:r w:rsidR="009901E7"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5A7C8E9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429B696" w14:textId="77777777" w:rsidTr="007D1CA0">
        <w:trPr>
          <w:trHeight w:val="448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3D627A6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senha</w:t>
            </w:r>
          </w:p>
        </w:tc>
        <w:tc>
          <w:tcPr>
            <w:tcW w:w="2419" w:type="dxa"/>
          </w:tcPr>
          <w:p w14:paraId="50DA8A03" w14:textId="4B4424BE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FAEF5C2" w14:textId="77777777" w:rsidTr="007D1CA0">
        <w:trPr>
          <w:trHeight w:val="721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2214D9B7" w:rsidR="009901E7" w:rsidRDefault="00C74CE0" w:rsidP="005111CE">
            <w:pPr>
              <w:jc w:val="center"/>
            </w:pPr>
            <w:r>
              <w:t>Lisandra e Ricardo</w:t>
            </w:r>
          </w:p>
        </w:tc>
      </w:tr>
      <w:tr w:rsidR="009901E7" w14:paraId="19CA5AE1" w14:textId="77777777" w:rsidTr="007D1CA0">
        <w:trPr>
          <w:trHeight w:val="675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63ED7171" w:rsidR="009901E7" w:rsidRDefault="00C74CE0" w:rsidP="005111CE">
            <w:pPr>
              <w:jc w:val="center"/>
            </w:pPr>
            <w:r>
              <w:t>Grupo</w:t>
            </w:r>
          </w:p>
        </w:tc>
      </w:tr>
    </w:tbl>
    <w:p w14:paraId="14075B54" w14:textId="57F5C08B" w:rsidR="001C6469" w:rsidRDefault="001C6469" w:rsidP="007B4A44"/>
    <w:p w14:paraId="09E884E4" w14:textId="77777777" w:rsidR="001C6469" w:rsidRDefault="001C6469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AEEA20F" w14:textId="383EE3FD" w:rsidR="00B71D6C" w:rsidRDefault="00B71D6C" w:rsidP="00B71D6C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C2CE3E6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Grupo</w:t>
            </w: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06D0779E" w:rsidR="009901E7" w:rsidRPr="00A6774B" w:rsidRDefault="00C74CE0" w:rsidP="009901E7">
            <w:pPr>
              <w:jc w:val="center"/>
            </w:pPr>
            <w:r>
              <w:t>Ricardo</w:t>
            </w: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0663A311" w:rsidR="009901E7" w:rsidRPr="00A6774B" w:rsidRDefault="00C74CE0" w:rsidP="009901E7">
            <w:pPr>
              <w:jc w:val="center"/>
            </w:pPr>
            <w:r>
              <w:t>Pedro</w:t>
            </w: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33B4694C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Amanda, Lisandra e Pedro</w:t>
            </w: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4F6A4549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Priscila e Ricardo</w:t>
            </w: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5B8D533F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Pedro</w:t>
            </w: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3E984614" w:rsidR="009901E7" w:rsidRDefault="00C74CE0" w:rsidP="00C74CE0">
            <w:pPr>
              <w:tabs>
                <w:tab w:val="clear" w:pos="851"/>
              </w:tabs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2C2F345A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476290F4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</w:t>
            </w: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10B3072E" w:rsidR="009901E7" w:rsidRDefault="009901E7" w:rsidP="009901E7">
            <w:pPr>
              <w:jc w:val="center"/>
            </w:pPr>
            <w:r>
              <w:t>R2</w:t>
            </w:r>
            <w:r w:rsidR="00C74CE0">
              <w:t>0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29100593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 e Pedro</w:t>
            </w: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5D1E875B" w:rsidR="009901E7" w:rsidRDefault="009901E7" w:rsidP="009901E7">
            <w:pPr>
              <w:jc w:val="center"/>
            </w:pPr>
            <w:r>
              <w:t>R2</w:t>
            </w:r>
            <w:r w:rsidR="00C74CE0">
              <w:t>1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1BA47BE" w:rsidR="009901E7" w:rsidRDefault="00D46D9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Amanda e </w:t>
            </w:r>
            <w:r w:rsidR="00C74CE0">
              <w:rPr>
                <w:rFonts w:ascii="Calibri" w:hAnsi="Calibri" w:cs="Calibri"/>
                <w:color w:val="000000"/>
                <w:sz w:val="28"/>
                <w:szCs w:val="28"/>
              </w:rPr>
              <w:t>Lisandra</w:t>
            </w: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C204CE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2653143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26531434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</w:t>
      </w:r>
      <w:proofErr w:type="spellStart"/>
      <w:r>
        <w:t>Arduíno</w:t>
      </w:r>
      <w:proofErr w:type="spellEnd"/>
      <w:r>
        <w:t xml:space="preserve">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proofErr w:type="spellStart"/>
      <w:r w:rsidRPr="009C0F61">
        <w:rPr>
          <w:i/>
        </w:rPr>
        <w:t>Arduíno</w:t>
      </w:r>
      <w:proofErr w:type="spellEnd"/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2B1D5091" w:rsidR="00524F99" w:rsidRDefault="00524F99" w:rsidP="00A66A93"/>
    <w:p w14:paraId="1EA8A2DE" w14:textId="77777777" w:rsidR="000C4ECC" w:rsidRDefault="000C4EC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26531435"/>
      <w:r w:rsidRPr="00192CAB">
        <w:rPr>
          <w:b/>
        </w:rPr>
        <w:lastRenderedPageBreak/>
        <w:t>Solução Técnica - Aplicação</w:t>
      </w:r>
      <w:bookmarkEnd w:id="20"/>
      <w:r w:rsidRPr="00192CAB">
        <w:rPr>
          <w:b/>
        </w:rPr>
        <w:t xml:space="preserve"> </w:t>
      </w:r>
    </w:p>
    <w:p w14:paraId="136E389A" w14:textId="77777777" w:rsidR="000C4ECC" w:rsidRDefault="000C4ECC" w:rsidP="000C4ECC">
      <w:pPr>
        <w:rPr>
          <w:rFonts w:cs="Arial"/>
        </w:rPr>
      </w:pPr>
    </w:p>
    <w:p w14:paraId="52D95D54" w14:textId="237D27D7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O </w:t>
      </w:r>
      <w:proofErr w:type="spellStart"/>
      <w:r>
        <w:rPr>
          <w:rFonts w:cs="Arial"/>
          <w:i/>
        </w:rPr>
        <w:t>Low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Level</w:t>
      </w:r>
      <w:proofErr w:type="spellEnd"/>
      <w:r>
        <w:rPr>
          <w:rFonts w:cs="Arial"/>
          <w:i/>
        </w:rPr>
        <w:t xml:space="preserve"> Design </w:t>
      </w:r>
      <w:r>
        <w:rPr>
          <w:rFonts w:cs="Arial"/>
        </w:rPr>
        <w:t xml:space="preserve">(LLD), técnica que detalha o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>(HLD),</w:t>
      </w:r>
      <w:r>
        <w:rPr>
          <w:rFonts w:cs="Arial"/>
        </w:rPr>
        <w:t xml:space="preserve"> define e detalha as lógicas e tecnologias, assim como os componentes e características que estão envolvidos no projeto. Mostra a visão mais dividida em programas, e é separado por cada solução, e nele observamos três figuras principais.</w:t>
      </w:r>
    </w:p>
    <w:p w14:paraId="77DE378E" w14:textId="5C123CE6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Mais à esquerda, vemos um retângulo que especifica o </w:t>
      </w:r>
      <w:proofErr w:type="spellStart"/>
      <w:r w:rsidRPr="004A4B61">
        <w:rPr>
          <w:rFonts w:cs="Arial"/>
          <w:i/>
        </w:rPr>
        <w:t>Arduíno</w:t>
      </w:r>
      <w:proofErr w:type="spellEnd"/>
      <w:r w:rsidRPr="004A4B61">
        <w:rPr>
          <w:rFonts w:cs="Arial"/>
          <w:i/>
        </w:rPr>
        <w:t xml:space="preserve"> UNO</w:t>
      </w:r>
      <w:r>
        <w:rPr>
          <w:rFonts w:cs="Arial"/>
        </w:rPr>
        <w:t xml:space="preserve">, assim como o sensor de obstáculo TCRT – 5000, que serão responsáveis por detectar o veículo na vaga do estacionamento, que via cabo USB irão guardar o código de programação do sensor, e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</w:rPr>
        <w:t xml:space="preserve"> irá enviar os dados captados para a aplicação.</w:t>
      </w:r>
    </w:p>
    <w:p w14:paraId="23062CD6" w14:textId="42B73D2A" w:rsidR="000C4ECC" w:rsidRPr="004A4B61" w:rsidRDefault="000C4ECC" w:rsidP="000C4ECC">
      <w:pPr>
        <w:rPr>
          <w:rFonts w:cs="Arial"/>
        </w:rPr>
      </w:pPr>
      <w:r>
        <w:rPr>
          <w:rFonts w:cs="Arial"/>
        </w:rPr>
        <w:tab/>
        <w:t xml:space="preserve">Esses dados serão enviados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para a nuvem da </w:t>
      </w:r>
      <w:r w:rsidRPr="004A4B61">
        <w:rPr>
          <w:rFonts w:cs="Arial"/>
          <w:i/>
        </w:rPr>
        <w:t>Microsoft Azure</w:t>
      </w:r>
      <w:r>
        <w:rPr>
          <w:rFonts w:cs="Arial"/>
        </w:rPr>
        <w:t xml:space="preserve">, que armazenará o banco de dados com as tabelas do projeto manipulado em </w:t>
      </w:r>
      <w:r w:rsidRPr="004A4B61">
        <w:rPr>
          <w:rFonts w:cs="Arial"/>
          <w:i/>
        </w:rPr>
        <w:t>Microsoft SQL Server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e pelo mesmo servidor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será formulado gráficos informativos para a interface </w:t>
      </w:r>
      <w:r w:rsidRPr="004A4B61">
        <w:rPr>
          <w:rFonts w:cs="Arial"/>
          <w:i/>
        </w:rPr>
        <w:t>web</w:t>
      </w:r>
      <w:r>
        <w:rPr>
          <w:rFonts w:cs="Arial"/>
        </w:rPr>
        <w:t xml:space="preserve"> do nosso cliente, que receberá tudo pelos navegadores de sua preferência em seu computador.</w:t>
      </w:r>
    </w:p>
    <w:p w14:paraId="0C3074E6" w14:textId="467CF078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2E13859" w14:textId="44C1D5BD" w:rsidR="000C4ECC" w:rsidRPr="00336677" w:rsidRDefault="000C4ECC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3838168D" w:rsidR="00A66A93" w:rsidRDefault="00FA2757" w:rsidP="00B30672">
      <w:r>
        <w:rPr>
          <w:noProof/>
        </w:rPr>
        <w:drawing>
          <wp:inline distT="0" distB="0" distL="0" distR="0" wp14:anchorId="778AAFC2" wp14:editId="229E9147">
            <wp:extent cx="5752465" cy="3232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0B5" w14:textId="5B318BED" w:rsidR="00D512F1" w:rsidRDefault="00D512F1" w:rsidP="002F365D">
      <w:pPr>
        <w:tabs>
          <w:tab w:val="clear" w:pos="851"/>
        </w:tabs>
        <w:spacing w:line="240" w:lineRule="auto"/>
        <w:jc w:val="left"/>
      </w:pP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26531436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9C23E83" w14:textId="76D01B30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lastRenderedPageBreak/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8E7" w14:textId="77777777" w:rsidR="00130488" w:rsidRDefault="00130488" w:rsidP="00E04392"/>
    <w:p w14:paraId="198BE248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13D6D60" w14:textId="0EB0391E" w:rsidR="00337CD2" w:rsidRPr="00145C31" w:rsidRDefault="00130488" w:rsidP="002F365D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4FD89FED" w14:textId="447C2AAE" w:rsidR="002F365D" w:rsidRPr="002F365D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00DBFF6D" w14:textId="7D5FF753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3EE3B0B" wp14:editId="276F8C24">
            <wp:extent cx="5752465" cy="188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240E" w14:textId="7308A4C1" w:rsidR="002F365D" w:rsidRDefault="002F365D" w:rsidP="002F365D">
      <w:pPr>
        <w:rPr>
          <w:rFonts w:cs="Arial"/>
          <w:b/>
          <w:bCs/>
        </w:rPr>
      </w:pPr>
    </w:p>
    <w:p w14:paraId="2DA56558" w14:textId="77777777" w:rsidR="002F365D" w:rsidRDefault="002F365D" w:rsidP="002F365D">
      <w:pPr>
        <w:rPr>
          <w:rFonts w:cs="Arial"/>
          <w:b/>
          <w:bCs/>
        </w:rPr>
      </w:pPr>
    </w:p>
    <w:p w14:paraId="3820D49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5E87DAAD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1CDD0AE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66F7CA2E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6347B84F" w14:textId="66DF5A23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5176950D" w14:textId="77777777" w:rsidR="002F365D" w:rsidRDefault="002F365D" w:rsidP="002F365D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0B00829" wp14:editId="6C35CBFB">
            <wp:extent cx="5762625" cy="2200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45638ACE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3515DAB" w14:textId="313ADEF3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A87F0C9" w14:textId="77777777" w:rsidR="00C34596" w:rsidRDefault="00C34596" w:rsidP="00337CD2">
      <w:pPr>
        <w:rPr>
          <w:rFonts w:cs="Arial"/>
        </w:rPr>
      </w:pPr>
    </w:p>
    <w:p w14:paraId="23833B18" w14:textId="388068A2" w:rsidR="00337CD2" w:rsidRDefault="00C34596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00D036E" wp14:editId="60D723AC">
            <wp:extent cx="5754370" cy="409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3D9685DE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C7ED69D" w14:textId="517CD8D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05D61CB" w14:textId="028B6B8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97D7C71" w14:textId="08610F2D" w:rsidR="00337CD2" w:rsidRDefault="00427ECC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104CEE8" wp14:editId="21B3C388">
            <wp:extent cx="5762625" cy="28708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56D" w14:textId="286D5C51" w:rsidR="002F365D" w:rsidRDefault="002F365D" w:rsidP="002F365D">
      <w:pPr>
        <w:rPr>
          <w:rFonts w:cs="Arial"/>
        </w:rPr>
      </w:pPr>
    </w:p>
    <w:p w14:paraId="1EA379C7" w14:textId="77777777" w:rsidR="002F365D" w:rsidRDefault="002F365D" w:rsidP="002F365D">
      <w:pPr>
        <w:rPr>
          <w:rFonts w:cs="Arial"/>
        </w:rPr>
      </w:pPr>
    </w:p>
    <w:p w14:paraId="10945C0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269B1937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27230DF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06DAFB3F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9E55CCE" w14:textId="77777777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64A8D5B3" w14:textId="43B0D359" w:rsidR="00130488" w:rsidRPr="002F365D" w:rsidRDefault="002F365D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1FEFDF7" wp14:editId="1E61C91F">
            <wp:extent cx="5762625" cy="2360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282CA05" w14:textId="0D4EDF2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3E8CD957" w14:textId="1544240E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611662A" wp14:editId="430AED73">
            <wp:extent cx="5762625" cy="3338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A8EF" w14:textId="7777777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46D06879" w14:textId="77777777" w:rsidR="002F365D" w:rsidRDefault="002F365D" w:rsidP="00337CD2">
      <w:pPr>
        <w:rPr>
          <w:rFonts w:cs="Arial"/>
          <w:b/>
          <w:bCs/>
        </w:rPr>
      </w:pPr>
    </w:p>
    <w:p w14:paraId="7284E4FC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D5F345C" w14:textId="71A8C47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C082B48" w14:textId="33EAD615" w:rsidR="00337CD2" w:rsidRPr="002F365D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00713AD5" w14:textId="4AD8284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06EEFC94" wp14:editId="2C9E2AAE">
            <wp:extent cx="5762625" cy="2711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068" w14:textId="5323C0FD" w:rsidR="00337CD2" w:rsidRDefault="00337CD2" w:rsidP="00337CD2">
      <w:pPr>
        <w:rPr>
          <w:rFonts w:cs="Arial"/>
        </w:rPr>
      </w:pPr>
    </w:p>
    <w:p w14:paraId="1DAF9031" w14:textId="77777777" w:rsidR="002F365D" w:rsidRDefault="002F365D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3B036BE4" w14:textId="77777777" w:rsidR="002F365D" w:rsidRDefault="00337CD2" w:rsidP="00E0439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588975C2" w14:textId="7C2F3B50" w:rsidR="002F365D" w:rsidRPr="002F365D" w:rsidRDefault="002F365D" w:rsidP="00E04392">
      <w:pPr>
        <w:rPr>
          <w:rFonts w:cs="Arial"/>
          <w:bCs/>
        </w:rPr>
      </w:pPr>
      <w:r>
        <w:rPr>
          <w:rFonts w:cs="Arial"/>
          <w:noProof/>
          <w:lang w:eastAsia="pt-BR"/>
        </w:rPr>
        <w:lastRenderedPageBreak/>
        <w:drawing>
          <wp:inline distT="0" distB="0" distL="0" distR="0" wp14:anchorId="0680A8A7" wp14:editId="64DC9D16">
            <wp:extent cx="5762625" cy="31045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5C8B" w14:textId="77777777" w:rsidR="002F365D" w:rsidRPr="00337CD2" w:rsidRDefault="002F365D" w:rsidP="00E04392">
      <w:pPr>
        <w:rPr>
          <w:rFonts w:cs="Arial"/>
          <w:b/>
          <w:bCs/>
        </w:rPr>
      </w:pP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26531437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273A8423" w14:textId="153F9969" w:rsidR="00E04392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24B5F0" w14:textId="77777777" w:rsidR="00FA2757" w:rsidRDefault="00FA2757" w:rsidP="00FA2757">
      <w:r>
        <w:tab/>
        <w:t xml:space="preserve">Para a construção das páginas da aplicação, utilizamos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proofErr w:type="spellStart"/>
      <w:r w:rsidRPr="00DD3C40">
        <w:rPr>
          <w:i/>
        </w:rPr>
        <w:t>Arduíno</w:t>
      </w:r>
      <w:proofErr w:type="spellEnd"/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17DA6FDB" w14:textId="3201F2B6" w:rsidR="00E076DF" w:rsidRDefault="00E076DF" w:rsidP="000D35C4">
      <w:pPr>
        <w:rPr>
          <w:rFonts w:cs="Arial"/>
          <w:b/>
          <w:bCs/>
          <w:color w:val="000000"/>
        </w:rPr>
      </w:pPr>
    </w:p>
    <w:p w14:paraId="0FC8F4E8" w14:textId="26F10764" w:rsidR="007300F0" w:rsidRDefault="007300F0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07B54213" w14:textId="77777777" w:rsidR="00E076DF" w:rsidRDefault="00E076DF" w:rsidP="000D35C4"/>
    <w:p w14:paraId="78E6F01C" w14:textId="23BE83C6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5ED1FB20" w14:textId="77777777" w:rsidR="00FA2757" w:rsidRDefault="00FA2757" w:rsidP="00FA2757">
      <w:pPr>
        <w:pStyle w:val="PargrafodaLista"/>
      </w:pPr>
    </w:p>
    <w:p w14:paraId="4244C723" w14:textId="25AEAF9C" w:rsidR="00FA2757" w:rsidRDefault="00C34596" w:rsidP="00FA2757">
      <w:r>
        <w:rPr>
          <w:noProof/>
        </w:rPr>
        <w:drawing>
          <wp:inline distT="0" distB="0" distL="0" distR="0" wp14:anchorId="470EFD74" wp14:editId="12C188ED">
            <wp:extent cx="5754370" cy="28219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38CD" w14:textId="7D8BDA37" w:rsidR="00FA2757" w:rsidRDefault="00FA2757" w:rsidP="00FA2757"/>
    <w:p w14:paraId="547F253C" w14:textId="041D7597" w:rsidR="00427ECC" w:rsidRDefault="00427ECC" w:rsidP="00FA2757">
      <w:r>
        <w:rPr>
          <w:noProof/>
        </w:rPr>
        <w:drawing>
          <wp:inline distT="0" distB="0" distL="0" distR="0" wp14:anchorId="09473C03" wp14:editId="51C7DDAA">
            <wp:extent cx="5752465" cy="28174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4894" w14:textId="1B8AD1B0" w:rsidR="00427ECC" w:rsidRDefault="00427ECC" w:rsidP="00FA2757">
      <w:r>
        <w:rPr>
          <w:noProof/>
        </w:rPr>
        <w:lastRenderedPageBreak/>
        <w:drawing>
          <wp:inline distT="0" distB="0" distL="0" distR="0" wp14:anchorId="1400535D" wp14:editId="69AFE255">
            <wp:extent cx="5752465" cy="2828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EAB" w14:textId="77777777" w:rsidR="00427ECC" w:rsidRDefault="00427ECC" w:rsidP="00FA2757"/>
    <w:p w14:paraId="4E966825" w14:textId="68F42547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94708DB" w14:textId="18DF87D0" w:rsidR="00427ECC" w:rsidRDefault="00B04730" w:rsidP="00427ECC">
      <w:r>
        <w:rPr>
          <w:noProof/>
        </w:rPr>
        <w:drawing>
          <wp:inline distT="0" distB="0" distL="0" distR="0" wp14:anchorId="64475C93" wp14:editId="2D0521D1">
            <wp:extent cx="5753100" cy="30194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E780" w14:textId="526A0756" w:rsidR="00FA2757" w:rsidRDefault="00FA2757" w:rsidP="00FA2757"/>
    <w:p w14:paraId="48A840BD" w14:textId="5D5795DF" w:rsidR="00B04730" w:rsidRDefault="00B04730" w:rsidP="00FA2757">
      <w:r>
        <w:rPr>
          <w:noProof/>
        </w:rPr>
        <w:lastRenderedPageBreak/>
        <w:drawing>
          <wp:inline distT="0" distB="0" distL="0" distR="0" wp14:anchorId="2248088E" wp14:editId="7EFA2482">
            <wp:extent cx="5753100" cy="2962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A451" w14:textId="77777777" w:rsidR="00FA2757" w:rsidRDefault="00FA2757" w:rsidP="00FA2757"/>
    <w:p w14:paraId="7B262496" w14:textId="7E2CAC1F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3561CEAE" w14:textId="77777777" w:rsidR="00427ECC" w:rsidRDefault="00427ECC" w:rsidP="00427ECC">
      <w:pPr>
        <w:ind w:left="360"/>
      </w:pPr>
    </w:p>
    <w:p w14:paraId="25BE4C59" w14:textId="2CC4486A" w:rsidR="00427ECC" w:rsidRDefault="00FA2757" w:rsidP="00427ECC">
      <w:pPr>
        <w:rPr>
          <w:iCs/>
        </w:rPr>
      </w:pPr>
      <w:r>
        <w:rPr>
          <w:noProof/>
        </w:rPr>
        <w:drawing>
          <wp:inline distT="0" distB="0" distL="0" distR="0" wp14:anchorId="47D43A27" wp14:editId="69884D05">
            <wp:extent cx="5760720" cy="278482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747" w14:textId="5EBFAB24" w:rsidR="00427ECC" w:rsidRDefault="00427ECC" w:rsidP="00427ECC">
      <w:pPr>
        <w:rPr>
          <w:iCs/>
        </w:rPr>
      </w:pPr>
    </w:p>
    <w:p w14:paraId="7A156CC0" w14:textId="77777777" w:rsidR="00427ECC" w:rsidRPr="00427ECC" w:rsidRDefault="00427ECC" w:rsidP="00427ECC">
      <w:pPr>
        <w:rPr>
          <w:iCs/>
        </w:rPr>
      </w:pPr>
    </w:p>
    <w:p w14:paraId="29D815B2" w14:textId="354BFAA6" w:rsidR="00427ECC" w:rsidRPr="00427ECC" w:rsidRDefault="00427ECC" w:rsidP="00427ECC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2729BE8D" wp14:editId="63BF19C1">
            <wp:extent cx="5752465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BF51" w14:textId="77777777" w:rsidR="00427ECC" w:rsidRPr="000D35C4" w:rsidRDefault="00427ECC" w:rsidP="000D35C4">
      <w:pPr>
        <w:pStyle w:val="PargrafodaLista"/>
        <w:rPr>
          <w:iCs/>
        </w:rPr>
      </w:pPr>
    </w:p>
    <w:p w14:paraId="667751D9" w14:textId="37572D82" w:rsidR="00FA2757" w:rsidRDefault="00427ECC" w:rsidP="000D35C4">
      <w:r>
        <w:rPr>
          <w:noProof/>
        </w:rPr>
        <w:drawing>
          <wp:inline distT="0" distB="0" distL="0" distR="0" wp14:anchorId="0E825187" wp14:editId="2803DD8D">
            <wp:extent cx="5752465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085" w14:textId="77777777" w:rsidR="00FA2757" w:rsidRDefault="00FA2757" w:rsidP="000D35C4"/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57941D91" w:rsidR="00E04392" w:rsidRPr="006D6A8F" w:rsidRDefault="00E04392" w:rsidP="006D6A8F">
      <w:pPr>
        <w:pStyle w:val="Ttulo2"/>
        <w:rPr>
          <w:b/>
        </w:rPr>
      </w:pPr>
      <w:bookmarkStart w:id="23" w:name="_Toc26531438"/>
      <w:r w:rsidRPr="00192CAB">
        <w:rPr>
          <w:b/>
        </w:rPr>
        <w:lastRenderedPageBreak/>
        <w:t>Testes</w:t>
      </w:r>
      <w:bookmarkEnd w:id="23"/>
      <w:r w:rsidRPr="00192CAB">
        <w:rPr>
          <w:b/>
        </w:rPr>
        <w:t xml:space="preserve"> </w:t>
      </w:r>
    </w:p>
    <w:p w14:paraId="3B10A1A7" w14:textId="484FF827" w:rsidR="00A66A93" w:rsidRDefault="006D6A8F" w:rsidP="00B30672">
      <w:pPr>
        <w:sectPr w:rsidR="00A66A93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highlight w:val="yellow"/>
        </w:rPr>
        <w:drawing>
          <wp:inline distT="0" distB="0" distL="0" distR="0" wp14:anchorId="3EEFC237" wp14:editId="0EFA8DDA">
            <wp:extent cx="5754370" cy="66528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26531439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26531440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7D3E714" w14:textId="61EF511F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1F37B00" w14:textId="50DED664" w:rsidR="006D6A8F" w:rsidRDefault="006D6A8F" w:rsidP="006D6A8F">
      <w:pPr>
        <w:rPr>
          <w:rFonts w:cs="Arial"/>
        </w:rPr>
      </w:pPr>
      <w:r>
        <w:rPr>
          <w:rFonts w:cs="Arial"/>
        </w:rPr>
        <w:tab/>
        <w:t>O m</w:t>
      </w:r>
      <w:r w:rsidRPr="00401051">
        <w:rPr>
          <w:rFonts w:cs="Arial"/>
        </w:rPr>
        <w:t>anual</w:t>
      </w:r>
      <w:r>
        <w:rPr>
          <w:rFonts w:cs="Arial"/>
        </w:rPr>
        <w:t xml:space="preserve"> de instalação consiste em um folheto que ensina a operar alguma ferramenta, e vem com ilustrações e textos em tópicos e/ou passos a fim de facilitar o entendimento e compreensão do usuário.</w:t>
      </w:r>
    </w:p>
    <w:p w14:paraId="6F7F7D0B" w14:textId="6422208C" w:rsidR="006D6A8F" w:rsidRDefault="006D6A8F" w:rsidP="006D6A8F">
      <w:pPr>
        <w:rPr>
          <w:rFonts w:cs="Arial"/>
        </w:rPr>
      </w:pPr>
      <w:r>
        <w:rPr>
          <w:rFonts w:cs="Arial"/>
        </w:rPr>
        <w:t xml:space="preserve">Nosso manual de instalação contém 10 páginas, contando capa, sumário e folha final. Inicialmente é apresentado as orientações gerais, onde é visto um texto explicativo e informativo sobre quem pode manusear e realizar manutenções no sistema. A seguir é ilustrado os componentes de instalação, assim como na folha sucessora apresenta uma breve introdução sobre o sensor e o </w:t>
      </w:r>
      <w:proofErr w:type="spellStart"/>
      <w:r w:rsidRPr="00890554">
        <w:rPr>
          <w:rFonts w:cs="Arial"/>
          <w:i/>
        </w:rPr>
        <w:t>Arduíno</w:t>
      </w:r>
      <w:proofErr w:type="spellEnd"/>
      <w:r>
        <w:rPr>
          <w:rFonts w:cs="Arial"/>
        </w:rPr>
        <w:t>, e sua aplicabilidade no sistema.</w:t>
      </w:r>
    </w:p>
    <w:p w14:paraId="08ECFC52" w14:textId="2D5A5CEF" w:rsidR="006D6A8F" w:rsidRDefault="006D6A8F" w:rsidP="006D6A8F">
      <w:pPr>
        <w:rPr>
          <w:rFonts w:cs="Arial"/>
        </w:rPr>
      </w:pPr>
      <w:r>
        <w:rPr>
          <w:rFonts w:cs="Arial"/>
        </w:rPr>
        <w:tab/>
        <w:t xml:space="preserve">Nas folhas adiante é explicada a instalação dos componentes, assim como também é explicado como o sensor trabalhará em conjunto com o sensor. É ilustrado a montagem do </w:t>
      </w:r>
      <w:proofErr w:type="spellStart"/>
      <w:r w:rsidRPr="00472705"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 com a </w:t>
      </w:r>
      <w:r w:rsidRPr="00472705">
        <w:rPr>
          <w:rFonts w:cs="Arial"/>
          <w:i/>
        </w:rPr>
        <w:t>protoboard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e suas respectivas conexões, e é exposto o código que deve ser usado na plataforma </w:t>
      </w:r>
      <w:proofErr w:type="spellStart"/>
      <w:r>
        <w:rPr>
          <w:rFonts w:cs="Arial"/>
          <w:i/>
        </w:rPr>
        <w:t>Arduíno</w:t>
      </w:r>
      <w:proofErr w:type="spellEnd"/>
      <w:r>
        <w:rPr>
          <w:rFonts w:cs="Arial"/>
        </w:rPr>
        <w:t xml:space="preserve">. </w:t>
      </w:r>
    </w:p>
    <w:p w14:paraId="4754DEEE" w14:textId="7EABF8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4C53AC10" w:rsidR="008F3EFD" w:rsidRDefault="00C204CE" w:rsidP="008F3EFD">
      <w:pPr>
        <w:rPr>
          <w:rFonts w:cs="Arial"/>
          <w:color w:val="000000"/>
        </w:rPr>
      </w:pPr>
      <w:hyperlink r:id="rId53" w:history="1">
        <w:r w:rsidR="00850FE0" w:rsidRPr="00850FE0">
          <w:rPr>
            <w:rStyle w:val="Hyperlink"/>
            <w:rFonts w:cs="Arial"/>
          </w:rPr>
          <w:t>https://drive.google.com/file/d/1EZv1_Rx-YbDjo5xOhNcOewNTRm-ESUnP/view?usp=sharing</w:t>
        </w:r>
      </w:hyperlink>
    </w:p>
    <w:p w14:paraId="40FCB37C" w14:textId="77777777" w:rsidR="006E0B5B" w:rsidRPr="00850FE0" w:rsidRDefault="006E0B5B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26531441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78588D17" w14:textId="4353DACD" w:rsidR="000D286A" w:rsidRDefault="000D286A" w:rsidP="008F3EFD"/>
    <w:p w14:paraId="02FDD626" w14:textId="77777777" w:rsidR="000532E8" w:rsidRDefault="000532E8" w:rsidP="008F3EFD"/>
    <w:p w14:paraId="30A1058F" w14:textId="3DF72D4C" w:rsidR="000D286A" w:rsidRDefault="00334264" w:rsidP="008F3EFD">
      <w:r>
        <w:rPr>
          <w:noProof/>
        </w:rPr>
        <w:lastRenderedPageBreak/>
        <w:drawing>
          <wp:inline distT="0" distB="0" distL="0" distR="0" wp14:anchorId="557CD5AD" wp14:editId="696E0D0A">
            <wp:extent cx="5752465" cy="326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1AB" w14:textId="77777777" w:rsidR="000532E8" w:rsidRDefault="000532E8" w:rsidP="008F3EFD"/>
    <w:p w14:paraId="0A787622" w14:textId="77777777" w:rsidR="000532E8" w:rsidRDefault="000532E8" w:rsidP="008F3EFD"/>
    <w:p w14:paraId="59701635" w14:textId="31EC44ED" w:rsidR="006D6A8F" w:rsidRDefault="006D1146" w:rsidP="00A13F08">
      <w:pPr>
        <w:rPr>
          <w:color w:val="FF0000"/>
        </w:rPr>
      </w:pPr>
      <w:r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72B0C569" w14:textId="501CFDA1" w:rsidR="00A13F08" w:rsidRPr="00A13F08" w:rsidRDefault="00A13F08" w:rsidP="00A13F08">
      <w:pPr>
        <w:jc w:val="left"/>
      </w:pPr>
      <w:r>
        <w:tab/>
      </w:r>
      <w:r w:rsidRPr="00A13F08">
        <w:t xml:space="preserve">Os nossos níveis de suporte estão </w:t>
      </w:r>
      <w:proofErr w:type="spellStart"/>
      <w:r w:rsidRPr="00A13F08">
        <w:t>definifos</w:t>
      </w:r>
      <w:proofErr w:type="spellEnd"/>
      <w:r w:rsidRPr="00A13F08">
        <w:t xml:space="preserve"> em N1, N2 e N3, sendo o N1 o nível mais superficial que temos, nele o atendente irá receber o chamado que nosso cliente vai fazer, após receber ele vai classificar, obter todas as informações necessárias tanto do cliente, como do ocorrido referente ao chamado. </w:t>
      </w:r>
    </w:p>
    <w:p w14:paraId="02925345" w14:textId="77777777" w:rsidR="00A13F08" w:rsidRPr="00A13F08" w:rsidRDefault="00A13F08" w:rsidP="00A13F08">
      <w:pPr>
        <w:jc w:val="left"/>
      </w:pPr>
      <w:r w:rsidRPr="00A13F08">
        <w:tab/>
        <w:t xml:space="preserve">O N1 é um atendente apenas de assuntos que não sejam técnicos, sendo assim, se o chamado for algo mais técnico, como por exemplo, se a tela de monitoramento do estacionamento que é mostrada na dashboard não estiver funcionando, ele irá passar o chamado para o N2. </w:t>
      </w:r>
    </w:p>
    <w:p w14:paraId="429136F0" w14:textId="77777777" w:rsidR="00A13F08" w:rsidRPr="00A13F08" w:rsidRDefault="00A13F08" w:rsidP="00A13F08">
      <w:pPr>
        <w:jc w:val="left"/>
      </w:pPr>
      <w:r w:rsidRPr="00A13F08">
        <w:tab/>
        <w:t xml:space="preserve">O N2 já é um atendente técnico, conseguindo resolver problemas como o citado anteriormente, como também, problemas gerados pelo banco de dados, pode ser que as informações estejam sendo projetadas erradas, problemas como de servidor, o site pode não estar funcionando, dentre outros problemas mais sérios. O N2 fará de tudo para resolver o chamado remotamente e o mais rápido possível para </w:t>
      </w:r>
      <w:r w:rsidRPr="00A13F08">
        <w:lastRenderedPageBreak/>
        <w:t xml:space="preserve">que o cliente </w:t>
      </w:r>
      <w:proofErr w:type="spellStart"/>
      <w:r w:rsidRPr="00A13F08">
        <w:t>fique</w:t>
      </w:r>
      <w:proofErr w:type="spellEnd"/>
      <w:r w:rsidRPr="00A13F08">
        <w:t xml:space="preserve"> satisfeito com o atendimento, mas se for algo muito mais complicado, se foi feito todos os testes e o problema ainda persiste, ele vai marcar com o cliente um dia e horário para que o N3 possa comparecer no estabelecimento.</w:t>
      </w:r>
    </w:p>
    <w:p w14:paraId="553C73FD" w14:textId="086BB9F2" w:rsidR="008F3EFD" w:rsidRPr="00A13F08" w:rsidRDefault="00A13F08" w:rsidP="00A13F08">
      <w:pPr>
        <w:jc w:val="left"/>
      </w:pPr>
      <w:r w:rsidRPr="00A13F08">
        <w:tab/>
        <w:t xml:space="preserve">O nosso suporte N3 é um funcionário especializado que, além de saber sobre as funcionalidades da nossa aplicação remotamente, também conhece nosso sistema fisicamente, sendo assim ele consegue se for o caso, fazer uma mudança nos sensores que foram instalados no estacionamento, como em todo o sistema de fiação e ligações internas para o funcionamento da aplicação. E esse é nosso último nível de suporte e que irá atender nosso cliente por completo, deixando-o satisfeito com a aquisição de nossa ferramenta de monitoramento e controle de vagas.     </w:t>
      </w:r>
    </w:p>
    <w:p w14:paraId="0B3AA654" w14:textId="77777777" w:rsidR="00B424CD" w:rsidRPr="00A13F08" w:rsidRDefault="00B424CD" w:rsidP="00A13F08"/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5"/>
          <w:footerReference w:type="default" r:id="rId56"/>
          <w:headerReference w:type="first" r:id="rId57"/>
          <w:footerReference w:type="first" r:id="rId5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C204CE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26531442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211C490E" w:rsidR="00573DD1" w:rsidRDefault="00573DD1" w:rsidP="00573DD1">
      <w:pPr>
        <w:pStyle w:val="Ttulo2"/>
        <w:rPr>
          <w:b/>
        </w:rPr>
      </w:pPr>
      <w:bookmarkStart w:id="31" w:name="_Toc26531443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552B663E" w14:textId="77777777" w:rsidR="00215F26" w:rsidRPr="00215F26" w:rsidRDefault="00215F26" w:rsidP="00215F26">
      <w:bookmarkStart w:id="32" w:name="_GoBack"/>
      <w:bookmarkEnd w:id="32"/>
    </w:p>
    <w:p w14:paraId="7C289C36" w14:textId="01C702BD" w:rsidR="00573DD1" w:rsidRPr="00641098" w:rsidRDefault="001E12F5" w:rsidP="00573DD1">
      <w:pPr>
        <w:rPr>
          <w:color w:val="000000" w:themeColor="text1"/>
        </w:rPr>
      </w:pPr>
      <w:r>
        <w:rPr>
          <w:color w:val="FF0000"/>
        </w:rPr>
        <w:tab/>
      </w:r>
      <w:r>
        <w:rPr>
          <w:color w:val="000000" w:themeColor="text1"/>
        </w:rPr>
        <w:t xml:space="preserve">A equipe conseguiu cumprir os requisitos sempre dentro das sprints, tanto mensais quanto semanais. Não tivemos que prorrogar nenhum requisito, portanto as entregas foram satisfatórias e </w:t>
      </w:r>
      <w:proofErr w:type="spellStart"/>
      <w:r>
        <w:rPr>
          <w:color w:val="000000" w:themeColor="text1"/>
        </w:rPr>
        <w:t>acertivas</w:t>
      </w:r>
      <w:proofErr w:type="spellEnd"/>
      <w:r>
        <w:rPr>
          <w:color w:val="000000" w:themeColor="text1"/>
        </w:rPr>
        <w:t>. Percebemos que alguns recursos não eram uteis dentro d</w:t>
      </w:r>
      <w:r w:rsidR="00A8202B">
        <w:rPr>
          <w:color w:val="000000" w:themeColor="text1"/>
        </w:rPr>
        <w:t>a ferramenta</w:t>
      </w:r>
      <w:r>
        <w:rPr>
          <w:color w:val="000000" w:themeColor="text1"/>
        </w:rPr>
        <w:t xml:space="preserve">, e ao longo das sprints fomos percebendo qual o </w:t>
      </w:r>
      <w:r w:rsidR="00A8202B">
        <w:rPr>
          <w:color w:val="000000" w:themeColor="text1"/>
        </w:rPr>
        <w:t xml:space="preserve">melhor </w:t>
      </w:r>
      <w:r>
        <w:rPr>
          <w:color w:val="000000" w:themeColor="text1"/>
        </w:rPr>
        <w:t xml:space="preserve">escopo </w:t>
      </w:r>
      <w:r w:rsidR="00A8202B">
        <w:rPr>
          <w:color w:val="000000" w:themeColor="text1"/>
        </w:rPr>
        <w:t>para o</w:t>
      </w:r>
      <w:r>
        <w:rPr>
          <w:color w:val="000000" w:themeColor="text1"/>
        </w:rPr>
        <w:t xml:space="preserve"> projeto até chegar neste resultado.</w:t>
      </w:r>
      <w:r w:rsidR="00A8202B">
        <w:rPr>
          <w:color w:val="000000" w:themeColor="text1"/>
        </w:rPr>
        <w:t xml:space="preserve"> </w:t>
      </w:r>
      <w:r w:rsidR="008A6467">
        <w:rPr>
          <w:color w:val="000000" w:themeColor="text1"/>
        </w:rPr>
        <w:t>Com um melhor entendimento</w:t>
      </w:r>
      <w:r w:rsidR="00A8202B">
        <w:rPr>
          <w:color w:val="000000" w:themeColor="text1"/>
        </w:rPr>
        <w:t xml:space="preserve"> </w:t>
      </w:r>
      <w:r w:rsidR="008A6467">
        <w:rPr>
          <w:color w:val="000000" w:themeColor="text1"/>
        </w:rPr>
        <w:t>d</w:t>
      </w:r>
      <w:r w:rsidR="00A8202B">
        <w:rPr>
          <w:color w:val="000000" w:themeColor="text1"/>
        </w:rPr>
        <w:t>o escopo, obtivemos entregas mais assertivas,</w:t>
      </w:r>
      <w:r w:rsidR="008A6467">
        <w:rPr>
          <w:color w:val="000000" w:themeColor="text1"/>
        </w:rPr>
        <w:t xml:space="preserve"> melhorando a usabilidade dos requisitos.</w:t>
      </w:r>
    </w:p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26531444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6D8D732C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668849DE" w14:textId="77777777" w:rsidR="009410F9" w:rsidRDefault="009410F9" w:rsidP="00573DD1"/>
    <w:p w14:paraId="52CA70A1" w14:textId="2DD4DC9A" w:rsidR="009410F9" w:rsidRDefault="002A131F" w:rsidP="00975907">
      <w:r>
        <w:tab/>
      </w:r>
      <w:r w:rsidR="00975907">
        <w:t>Pedro</w:t>
      </w:r>
      <w:r w:rsidR="009410F9">
        <w:t xml:space="preserve"> </w:t>
      </w:r>
      <w:proofErr w:type="spellStart"/>
      <w:r w:rsidR="009410F9">
        <w:t>Ficuciello</w:t>
      </w:r>
      <w:proofErr w:type="spellEnd"/>
      <w:r w:rsidR="009410F9">
        <w:t>,</w:t>
      </w:r>
    </w:p>
    <w:p w14:paraId="7DCCC193" w14:textId="77777777" w:rsidR="009410F9" w:rsidRDefault="009410F9" w:rsidP="00975907"/>
    <w:p w14:paraId="2CE326D6" w14:textId="3B4FC1DB" w:rsidR="00975907" w:rsidRPr="009410F9" w:rsidRDefault="00975907" w:rsidP="009410F9">
      <w:pPr>
        <w:ind w:left="2268"/>
      </w:pPr>
      <w:r w:rsidRPr="009410F9">
        <w:t xml:space="preserve">O primeiro sentimento que tive no atual projeto foi de medo, pois foi assustador sair de uma equipe com um projeto já em andamento, e me encaixar em uma nova equipe, com novas </w:t>
      </w:r>
      <w:proofErr w:type="spellStart"/>
      <w:r w:rsidRPr="009410F9">
        <w:t>idéias</w:t>
      </w:r>
      <w:proofErr w:type="spellEnd"/>
      <w:r w:rsidRPr="009410F9">
        <w:t xml:space="preserve"> e novas habilidades. </w:t>
      </w:r>
    </w:p>
    <w:p w14:paraId="201184EA" w14:textId="16B87995" w:rsidR="00975907" w:rsidRDefault="00975907" w:rsidP="009410F9">
      <w:pPr>
        <w:ind w:left="2268"/>
      </w:pPr>
      <w:r w:rsidRPr="009410F9">
        <w:t>Após alguns dias, senti que foi a melhor equipe da qual eu poderia trabalhar, onde pude ver todos integrantes engajados e dedicados a desenvolver um projeto criativo e completo.</w:t>
      </w:r>
      <w:r w:rsidR="00933953" w:rsidRPr="009410F9">
        <w:t xml:space="preserve"> </w:t>
      </w:r>
      <w:r w:rsidRPr="009410F9">
        <w:t>O desenvolvimento foi leve, com alguns problemas pontuais que pôde ser resolvido com feedbacks e que tende a ser promissor na banca final.</w:t>
      </w:r>
    </w:p>
    <w:p w14:paraId="3E1CFF87" w14:textId="77777777" w:rsidR="009410F9" w:rsidRPr="009410F9" w:rsidRDefault="009410F9" w:rsidP="009410F9">
      <w:pPr>
        <w:ind w:left="2268"/>
      </w:pPr>
    </w:p>
    <w:p w14:paraId="0F11A670" w14:textId="77777777" w:rsidR="009410F9" w:rsidRDefault="00933953" w:rsidP="00573DD1">
      <w:r>
        <w:lastRenderedPageBreak/>
        <w:tab/>
      </w:r>
      <w:r w:rsidR="00975907">
        <w:t>Priscila</w:t>
      </w:r>
      <w:r w:rsidR="009410F9">
        <w:t xml:space="preserve"> Matos,</w:t>
      </w:r>
    </w:p>
    <w:p w14:paraId="09A095B2" w14:textId="77777777" w:rsidR="009410F9" w:rsidRDefault="009410F9" w:rsidP="00573DD1"/>
    <w:p w14:paraId="1E801605" w14:textId="181ADABC" w:rsidR="00524F99" w:rsidRDefault="00975907" w:rsidP="009410F9">
      <w:pPr>
        <w:ind w:left="2268"/>
      </w:pPr>
      <w:r w:rsidRPr="009410F9">
        <w:t>De início foi um pouco difícil, visto que a minha adaptação no antigo grupo estava praticamente concluída e o projeto definido. Recomeçar é sempre um desafio, mas faz-se necessário para um desenvolvimento eficaz. Cada dia que se passa eu sinto que é uma nova</w:t>
      </w:r>
      <w:r w:rsidR="00E46D36" w:rsidRPr="009410F9">
        <w:t xml:space="preserve"> oportunidade</w:t>
      </w:r>
      <w:r w:rsidRPr="009410F9">
        <w:t xml:space="preserve"> </w:t>
      </w:r>
      <w:r w:rsidR="00AD0B15" w:rsidRPr="009410F9">
        <w:t xml:space="preserve">de aprender e aperfeiçoar minhas habilidades. Contudo, eu acredito que a palavra </w:t>
      </w:r>
      <w:r w:rsidR="00933953" w:rsidRPr="009410F9">
        <w:t>I</w:t>
      </w:r>
      <w:r w:rsidR="00AD0B15" w:rsidRPr="009410F9">
        <w:t>NTENSIDADE define esse semestre muito bem.</w:t>
      </w:r>
    </w:p>
    <w:p w14:paraId="50D0CB29" w14:textId="600D451B" w:rsidR="009410F9" w:rsidRDefault="009410F9" w:rsidP="00573DD1"/>
    <w:p w14:paraId="78210927" w14:textId="77777777" w:rsidR="009410F9" w:rsidRPr="009410F9" w:rsidRDefault="009410F9" w:rsidP="00573DD1"/>
    <w:p w14:paraId="2514473D" w14:textId="05CA1AE3" w:rsidR="009410F9" w:rsidRDefault="007A36FB" w:rsidP="00573DD1">
      <w:r>
        <w:tab/>
        <w:t>Ricardo</w:t>
      </w:r>
      <w:r w:rsidR="009410F9">
        <w:t xml:space="preserve"> Malan,</w:t>
      </w:r>
    </w:p>
    <w:p w14:paraId="4C3071B5" w14:textId="77777777" w:rsidR="009410F9" w:rsidRDefault="009410F9" w:rsidP="00573DD1"/>
    <w:p w14:paraId="16053330" w14:textId="4DBB4A0A" w:rsidR="009410F9" w:rsidRDefault="009E0077" w:rsidP="009410F9">
      <w:pPr>
        <w:ind w:left="2268"/>
      </w:pPr>
      <w:r w:rsidRPr="009410F9">
        <w:t>Para mim, foi algo incrível, o projeto me trouxe um aprendizado sem igual, consegui desenvolver de um jeito que não imaginava pelo tempo que tivemos, foi show de bola!!</w:t>
      </w:r>
    </w:p>
    <w:p w14:paraId="764C9E48" w14:textId="79870DA2" w:rsidR="009410F9" w:rsidRDefault="009410F9" w:rsidP="00573DD1"/>
    <w:p w14:paraId="4D22FABC" w14:textId="77777777" w:rsidR="009410F9" w:rsidRPr="009410F9" w:rsidRDefault="009410F9" w:rsidP="00573DD1"/>
    <w:p w14:paraId="37867F91" w14:textId="77777777" w:rsidR="009410F9" w:rsidRDefault="00C72812" w:rsidP="00573DD1">
      <w:pPr>
        <w:rPr>
          <w:rFonts w:cs="Arial"/>
          <w:color w:val="000000"/>
        </w:rPr>
      </w:pPr>
      <w:r w:rsidRPr="00C72812">
        <w:rPr>
          <w:rFonts w:cs="Arial"/>
          <w:color w:val="000000"/>
        </w:rPr>
        <w:tab/>
        <w:t>Lisandra</w:t>
      </w:r>
      <w:r w:rsidR="009410F9">
        <w:rPr>
          <w:rFonts w:cs="Arial"/>
          <w:color w:val="000000"/>
        </w:rPr>
        <w:t xml:space="preserve"> Lopes,</w:t>
      </w:r>
    </w:p>
    <w:p w14:paraId="3BCECE1A" w14:textId="77777777" w:rsidR="009410F9" w:rsidRDefault="009410F9" w:rsidP="00573DD1">
      <w:pPr>
        <w:rPr>
          <w:rFonts w:cs="Arial"/>
          <w:color w:val="000000"/>
        </w:rPr>
      </w:pPr>
    </w:p>
    <w:p w14:paraId="05089A31" w14:textId="5A1FBF1C" w:rsidR="00573DD1" w:rsidRDefault="00C72812" w:rsidP="009410F9">
      <w:pPr>
        <w:ind w:left="2268"/>
        <w:rPr>
          <w:rFonts w:cs="Arial"/>
        </w:rPr>
      </w:pPr>
      <w:r w:rsidRPr="009410F9">
        <w:rPr>
          <w:rFonts w:cs="Arial"/>
        </w:rPr>
        <w:t>Fazer parte desse projeto foi um aprendizado enorme para mim, é muito gratificante saber que fomos e somos capazes de fazer um projeto como esse, completo e funcional, foi uma experiência muito boa!</w:t>
      </w:r>
    </w:p>
    <w:p w14:paraId="0EF373BC" w14:textId="2CABAF9E" w:rsidR="002A131F" w:rsidRDefault="002A131F" w:rsidP="002A131F">
      <w:pPr>
        <w:rPr>
          <w:rFonts w:cs="Arial"/>
        </w:rPr>
      </w:pPr>
    </w:p>
    <w:p w14:paraId="77FDE42F" w14:textId="78534588" w:rsidR="002A131F" w:rsidRDefault="002A131F" w:rsidP="002A131F">
      <w:pPr>
        <w:rPr>
          <w:rFonts w:cs="Arial"/>
        </w:rPr>
      </w:pPr>
      <w:r>
        <w:rPr>
          <w:rFonts w:cs="Arial"/>
        </w:rPr>
        <w:tab/>
        <w:t>Vinícius Oliveira</w:t>
      </w:r>
      <w:r>
        <w:rPr>
          <w:rFonts w:cs="Arial"/>
        </w:rPr>
        <w:tab/>
        <w:t>,</w:t>
      </w:r>
    </w:p>
    <w:p w14:paraId="56535B25" w14:textId="77777777" w:rsidR="002A131F" w:rsidRDefault="002A131F" w:rsidP="002A131F">
      <w:pPr>
        <w:rPr>
          <w:rFonts w:cs="Arial"/>
          <w:color w:val="000000"/>
        </w:rPr>
      </w:pPr>
    </w:p>
    <w:p w14:paraId="2D9F60DA" w14:textId="07CA9A36" w:rsidR="002A131F" w:rsidRDefault="002A131F" w:rsidP="002A131F">
      <w:pPr>
        <w:ind w:left="2268"/>
        <w:rPr>
          <w:rFonts w:cs="Arial"/>
        </w:rPr>
      </w:pPr>
      <w:r>
        <w:rPr>
          <w:rFonts w:cs="Arial"/>
        </w:rPr>
        <w:t>Participar desta equipe me fez crescer muito como pessoa e como profissional, cada um de nós temos um jeito diferente de trabalhar e lidar com as dificuldades do projeto. Aprender essas diferentes formas de pensar fez com que eu pudesse melhorar a minha forma de ver e fazer as coisas também.</w:t>
      </w:r>
    </w:p>
    <w:p w14:paraId="096A19F9" w14:textId="41BE1594" w:rsidR="002A131F" w:rsidRDefault="002A131F" w:rsidP="002A131F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78448FA0" w14:textId="7946ED79" w:rsidR="009410F9" w:rsidRDefault="009410F9" w:rsidP="009410F9">
      <w:pPr>
        <w:ind w:left="2268"/>
        <w:rPr>
          <w:rFonts w:cs="Arial"/>
        </w:rPr>
      </w:pPr>
    </w:p>
    <w:p w14:paraId="31114101" w14:textId="77777777" w:rsidR="009410F9" w:rsidRPr="009410F9" w:rsidRDefault="009410F9" w:rsidP="009410F9">
      <w:pPr>
        <w:ind w:left="2268"/>
        <w:rPr>
          <w:rFonts w:cs="Arial"/>
          <w:color w:val="000000"/>
        </w:rPr>
      </w:pP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6531445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D0E31D2" w14:textId="77777777" w:rsidR="00D44470" w:rsidRDefault="00D44470" w:rsidP="00C72812">
      <w:pPr>
        <w:rPr>
          <w:color w:val="FF0000"/>
        </w:rPr>
      </w:pPr>
    </w:p>
    <w:p w14:paraId="796A8B1B" w14:textId="45935DBF" w:rsidR="00C72812" w:rsidRDefault="00AD0B15" w:rsidP="00C72812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promissor, tendo em vista a contextualização e dados apresentados ao decorrer desta documentação.</w:t>
      </w:r>
      <w:bookmarkStart w:id="35" w:name="_Toc124080469"/>
      <w:bookmarkStart w:id="36" w:name="_Toc125201972"/>
      <w:bookmarkStart w:id="37" w:name="_Toc125374528"/>
      <w:r w:rsidR="00C72812">
        <w:rPr>
          <w:rFonts w:cs="Arial"/>
          <w:color w:val="000000"/>
        </w:rPr>
        <w:t xml:space="preserve"> </w:t>
      </w:r>
      <w:r w:rsidR="00C72812" w:rsidRPr="00857F76">
        <w:rPr>
          <w:rFonts w:cs="Arial"/>
          <w:color w:val="000000"/>
        </w:rPr>
        <w:t xml:space="preserve">O projeto </w:t>
      </w:r>
      <w:r w:rsidR="00C72812">
        <w:rPr>
          <w:rFonts w:cs="Arial"/>
          <w:color w:val="000000"/>
        </w:rPr>
        <w:t xml:space="preserve">situando-se </w:t>
      </w:r>
      <w:r w:rsidR="00C72812" w:rsidRPr="00857F76">
        <w:rPr>
          <w:rFonts w:cs="Arial"/>
          <w:color w:val="000000"/>
        </w:rPr>
        <w:t>nesse segmento, poderá se consolidar e realmente virar uma aplicação viável no mercado de IOT</w:t>
      </w:r>
      <w:r w:rsidR="00C72812">
        <w:rPr>
          <w:rFonts w:cs="Arial"/>
          <w:color w:val="000000"/>
        </w:rPr>
        <w:t xml:space="preserve">, podendo tomar rumos diferentes de acordo com as necessidades e tendências do mercado, com a possibilidade de ser apresentado como um aplicativo gratuito para mobile, onde os usuários poderão visualizar as vagas disponíveis nos estacionamentos onde os sensores da nossa empresa </w:t>
      </w:r>
      <w:proofErr w:type="spellStart"/>
      <w:r w:rsidR="00C72812">
        <w:rPr>
          <w:rFonts w:cs="Arial"/>
          <w:color w:val="000000"/>
        </w:rPr>
        <w:t>estarião</w:t>
      </w:r>
      <w:proofErr w:type="spellEnd"/>
      <w:r w:rsidR="00C72812">
        <w:rPr>
          <w:rFonts w:cs="Arial"/>
          <w:color w:val="000000"/>
        </w:rPr>
        <w:t xml:space="preserve"> instalados.</w:t>
      </w:r>
    </w:p>
    <w:p w14:paraId="7F9A2973" w14:textId="33F281CE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6531446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64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5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proofErr w:type="gramStart"/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>un.</w:t>
      </w:r>
      <w:proofErr w:type="gramEnd"/>
      <w:r>
        <w:rPr>
          <w:rFonts w:ascii="Arial" w:hAnsi="Arial" w:cs="Arial"/>
        </w:rPr>
        <w:t xml:space="preserve">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66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67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8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69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70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</w:t>
      </w:r>
      <w:proofErr w:type="gramStart"/>
      <w:r>
        <w:rPr>
          <w:rFonts w:cs="Arial"/>
          <w:b w:val="0"/>
          <w:bCs w:val="0"/>
          <w:caps w:val="0"/>
          <w:szCs w:val="24"/>
        </w:rPr>
        <w:t>Maio</w:t>
      </w:r>
      <w:proofErr w:type="gramEnd"/>
      <w:r>
        <w:rPr>
          <w:rFonts w:cs="Arial"/>
          <w:b w:val="0"/>
          <w:bCs w:val="0"/>
          <w:caps w:val="0"/>
          <w:szCs w:val="24"/>
        </w:rPr>
        <w:t xml:space="preserve">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71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0D6C8A94" w14:textId="77777777" w:rsidR="007D1CA0" w:rsidRDefault="007D1CA0" w:rsidP="0020798F">
      <w:pPr>
        <w:spacing w:after="240"/>
      </w:pPr>
    </w:p>
    <w:p w14:paraId="6180A741" w14:textId="13DFD7F5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72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1E2DBF" w14:textId="77777777" w:rsidR="00C204CE" w:rsidRDefault="00C204CE">
      <w:r>
        <w:separator/>
      </w:r>
    </w:p>
    <w:p w14:paraId="73CDEAA6" w14:textId="77777777" w:rsidR="00C204CE" w:rsidRDefault="00C204CE"/>
    <w:p w14:paraId="3DAFE2A8" w14:textId="77777777" w:rsidR="00C204CE" w:rsidRDefault="00C204CE"/>
    <w:p w14:paraId="1F9726B8" w14:textId="77777777" w:rsidR="00C204CE" w:rsidRDefault="00C204CE"/>
  </w:endnote>
  <w:endnote w:type="continuationSeparator" w:id="0">
    <w:p w14:paraId="31974270" w14:textId="77777777" w:rsidR="00C204CE" w:rsidRDefault="00C204CE">
      <w:r>
        <w:continuationSeparator/>
      </w:r>
    </w:p>
    <w:p w14:paraId="12DC87C6" w14:textId="77777777" w:rsidR="00C204CE" w:rsidRDefault="00C204CE"/>
    <w:p w14:paraId="31517C8A" w14:textId="77777777" w:rsidR="00C204CE" w:rsidRDefault="00C204CE"/>
    <w:p w14:paraId="1E238A29" w14:textId="77777777" w:rsidR="00C204CE" w:rsidRDefault="00C204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1E12F5" w:rsidRDefault="001E12F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1E12F5" w:rsidRDefault="001E12F5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1E12F5" w:rsidRDefault="001E12F5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1E12F5" w:rsidRDefault="001E12F5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1E12F5" w:rsidRDefault="001E12F5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1E12F5" w:rsidRDefault="001E12F5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1E12F5" w:rsidRDefault="001E12F5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1E12F5" w:rsidRDefault="001E12F5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1E12F5" w:rsidRDefault="001E12F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1E12F5" w:rsidRDefault="001E12F5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1E12F5" w:rsidRDefault="001E12F5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1E12F5" w:rsidRDefault="001E12F5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1E12F5" w:rsidRDefault="001E12F5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1E12F5" w:rsidRDefault="001E12F5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1E12F5" w:rsidRDefault="001E12F5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1E12F5" w:rsidRDefault="001E12F5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1E12F5" w:rsidRDefault="001E12F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0945F" w14:textId="77777777" w:rsidR="00C204CE" w:rsidRDefault="00C204CE">
      <w:r>
        <w:separator/>
      </w:r>
    </w:p>
    <w:p w14:paraId="62B8AA16" w14:textId="77777777" w:rsidR="00C204CE" w:rsidRDefault="00C204CE"/>
    <w:p w14:paraId="6161F7AB" w14:textId="77777777" w:rsidR="00C204CE" w:rsidRDefault="00C204CE"/>
    <w:p w14:paraId="06674F1D" w14:textId="77777777" w:rsidR="00C204CE" w:rsidRDefault="00C204CE"/>
  </w:footnote>
  <w:footnote w:type="continuationSeparator" w:id="0">
    <w:p w14:paraId="367F1BDD" w14:textId="77777777" w:rsidR="00C204CE" w:rsidRDefault="00C204CE">
      <w:r>
        <w:continuationSeparator/>
      </w:r>
    </w:p>
    <w:p w14:paraId="455CCB2C" w14:textId="77777777" w:rsidR="00C204CE" w:rsidRDefault="00C204CE"/>
    <w:p w14:paraId="13EB2151" w14:textId="77777777" w:rsidR="00C204CE" w:rsidRDefault="00C204CE"/>
    <w:p w14:paraId="3E69DB18" w14:textId="77777777" w:rsidR="00C204CE" w:rsidRDefault="00C204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1E12F5" w:rsidRDefault="001E12F5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1E12F5" w:rsidRDefault="001E12F5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1E12F5" w:rsidRDefault="001E12F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1E12F5" w:rsidRDefault="001E12F5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1E12F5" w:rsidRDefault="001E12F5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1E12F5" w:rsidRDefault="001E12F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1E12F5" w:rsidRDefault="001E12F5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C204CE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1E12F5" w:rsidRDefault="001E12F5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1E12F5" w:rsidRDefault="001E12F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1E12F5" w:rsidRDefault="001E12F5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1E12F5" w:rsidRDefault="001E12F5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1E12F5" w:rsidRDefault="001E12F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1E12F5" w:rsidRPr="00E37DB5" w:rsidRDefault="00C204C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1E12F5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1E12F5" w:rsidRDefault="001E12F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1E12F5" w:rsidRDefault="001E12F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1E12F5" w:rsidRPr="00E37DB5" w:rsidRDefault="00C204CE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1E12F5">
      <w:rPr>
        <w:b/>
        <w:color w:val="999999"/>
        <w:sz w:val="20"/>
        <w:szCs w:val="20"/>
      </w:rPr>
      <w:t>INTRODUÇÃO</w:t>
    </w:r>
  </w:p>
  <w:p w14:paraId="5870EA0A" w14:textId="77777777" w:rsidR="001E12F5" w:rsidRDefault="001E12F5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1E12F5" w:rsidRDefault="001E12F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1E12F5" w:rsidRPr="00E37DB5" w:rsidRDefault="001E12F5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1E12F5" w:rsidRDefault="001E12F5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1E12F5" w:rsidRDefault="001E12F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1E12F5" w:rsidRPr="00E37DB5" w:rsidRDefault="00C204CE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1E12F5">
      <w:rPr>
        <w:b/>
        <w:color w:val="999999"/>
        <w:sz w:val="20"/>
        <w:szCs w:val="20"/>
      </w:rPr>
      <w:t>MATERIAL E MÉTODO</w:t>
    </w:r>
  </w:p>
  <w:p w14:paraId="6BFAFB9A" w14:textId="77777777" w:rsidR="001E12F5" w:rsidRDefault="001E12F5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1E12F5" w:rsidRDefault="001E12F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1E12F5" w:rsidRPr="00E37DB5" w:rsidRDefault="001E12F5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1E12F5" w:rsidRDefault="001E12F5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1E12F5" w:rsidRDefault="001E12F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1E12F5" w:rsidRDefault="00C204CE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1E12F5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1E12F5" w:rsidRDefault="001E12F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1E12F5" w:rsidRDefault="001E12F5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37C8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2E8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CC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577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06E6"/>
    <w:rsid w:val="001B12A8"/>
    <w:rsid w:val="001B1ECD"/>
    <w:rsid w:val="001B24F4"/>
    <w:rsid w:val="001B2656"/>
    <w:rsid w:val="001B4E1C"/>
    <w:rsid w:val="001B5544"/>
    <w:rsid w:val="001B690C"/>
    <w:rsid w:val="001B6DBD"/>
    <w:rsid w:val="001C0AAB"/>
    <w:rsid w:val="001C3B64"/>
    <w:rsid w:val="001C6469"/>
    <w:rsid w:val="001C7BCA"/>
    <w:rsid w:val="001C7E10"/>
    <w:rsid w:val="001D0623"/>
    <w:rsid w:val="001D6E15"/>
    <w:rsid w:val="001D721E"/>
    <w:rsid w:val="001E12F5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15F26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131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65D"/>
    <w:rsid w:val="002F459E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4264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27ECC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68FD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112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235E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0358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A7A87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39C2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C99"/>
    <w:rsid w:val="00637588"/>
    <w:rsid w:val="00640E80"/>
    <w:rsid w:val="00641098"/>
    <w:rsid w:val="006448FD"/>
    <w:rsid w:val="00644AAC"/>
    <w:rsid w:val="00644B79"/>
    <w:rsid w:val="00644F5F"/>
    <w:rsid w:val="00647FF9"/>
    <w:rsid w:val="00652971"/>
    <w:rsid w:val="00653798"/>
    <w:rsid w:val="00653995"/>
    <w:rsid w:val="00654AD3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6A8F"/>
    <w:rsid w:val="006D7F2D"/>
    <w:rsid w:val="006E0250"/>
    <w:rsid w:val="006E0B5B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5EC5"/>
    <w:rsid w:val="00716224"/>
    <w:rsid w:val="00717659"/>
    <w:rsid w:val="00717BA4"/>
    <w:rsid w:val="00720903"/>
    <w:rsid w:val="00720CB6"/>
    <w:rsid w:val="00722F62"/>
    <w:rsid w:val="0072441F"/>
    <w:rsid w:val="00724F3F"/>
    <w:rsid w:val="00725057"/>
    <w:rsid w:val="00727F31"/>
    <w:rsid w:val="007300F0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1CA0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E6A"/>
    <w:rsid w:val="008456F4"/>
    <w:rsid w:val="0084613E"/>
    <w:rsid w:val="008465C6"/>
    <w:rsid w:val="00847F38"/>
    <w:rsid w:val="008505F3"/>
    <w:rsid w:val="00850FE0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A6467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10F9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649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3F08"/>
    <w:rsid w:val="00A1454F"/>
    <w:rsid w:val="00A147CE"/>
    <w:rsid w:val="00A14963"/>
    <w:rsid w:val="00A15095"/>
    <w:rsid w:val="00A170DC"/>
    <w:rsid w:val="00A17A7F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02B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024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D7CC8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730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004D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7B4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4CE"/>
    <w:rsid w:val="00C20B7C"/>
    <w:rsid w:val="00C24AED"/>
    <w:rsid w:val="00C26C3F"/>
    <w:rsid w:val="00C301CA"/>
    <w:rsid w:val="00C32A5E"/>
    <w:rsid w:val="00C34596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2812"/>
    <w:rsid w:val="00C73C56"/>
    <w:rsid w:val="00C74CE0"/>
    <w:rsid w:val="00C75934"/>
    <w:rsid w:val="00C763CB"/>
    <w:rsid w:val="00C76512"/>
    <w:rsid w:val="00C8185B"/>
    <w:rsid w:val="00C827DD"/>
    <w:rsid w:val="00C83243"/>
    <w:rsid w:val="00C8406B"/>
    <w:rsid w:val="00C8436E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4470"/>
    <w:rsid w:val="00D46D97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076DF"/>
    <w:rsid w:val="00E113E4"/>
    <w:rsid w:val="00E113FB"/>
    <w:rsid w:val="00E12600"/>
    <w:rsid w:val="00E15A7E"/>
    <w:rsid w:val="00E1667D"/>
    <w:rsid w:val="00E212D1"/>
    <w:rsid w:val="00E2191B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4B13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010B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2757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2A94"/>
    <w:rsid w:val="00FC373B"/>
    <w:rsid w:val="00FC4D62"/>
    <w:rsid w:val="00FC4DAD"/>
    <w:rsid w:val="00FC55EA"/>
    <w:rsid w:val="00FC7094"/>
    <w:rsid w:val="00FD03F4"/>
    <w:rsid w:val="00FD0F8C"/>
    <w:rsid w:val="00FD12DF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jpeg"/><Relationship Id="rId47" Type="http://schemas.openxmlformats.org/officeDocument/2006/relationships/header" Target="header9.xml"/><Relationship Id="rId63" Type="http://schemas.openxmlformats.org/officeDocument/2006/relationships/footer" Target="footer14.xml"/><Relationship Id="rId68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hyperlink" Target="https://drive.google.com/file/d/1EZv1_Rx-YbDjo5xOhNcOewNTRm-ESUnP/view?usp=sharing" TargetMode="External"/><Relationship Id="rId58" Type="http://schemas.openxmlformats.org/officeDocument/2006/relationships/footer" Target="footer12.xml"/><Relationship Id="rId66" Type="http://schemas.openxmlformats.org/officeDocument/2006/relationships/hyperlink" Target="https://exame.abril.com.br/brasil/estacionamentos-os-novos-viloes-da-mobilidade-urbana/" TargetMode="External"/><Relationship Id="rId74" Type="http://schemas.openxmlformats.org/officeDocument/2006/relationships/footer" Target="footer15.xml"/><Relationship Id="rId5" Type="http://schemas.openxmlformats.org/officeDocument/2006/relationships/settings" Target="settings.xml"/><Relationship Id="rId61" Type="http://schemas.openxmlformats.org/officeDocument/2006/relationships/footer" Target="footer13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footer" Target="footer8.xml"/><Relationship Id="rId56" Type="http://schemas.openxmlformats.org/officeDocument/2006/relationships/footer" Target="footer11.xml"/><Relationship Id="rId64" Type="http://schemas.openxmlformats.org/officeDocument/2006/relationships/hyperlink" Target="https://ibpt.com.br/noticia/2640/REAL-FROTA-CIRCULANTE-NO-BRASIL-E-DE-65-8-MILHOES-DE-VEICULOS-INDICA-ESTUDO" TargetMode="External"/><Relationship Id="rId69" Type="http://schemas.openxmlformats.org/officeDocument/2006/relationships/hyperlink" Target="https://isitics.com/2018/04/16/a-internet-das-coisas-na-mobilidade-urbana/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10.xml"/><Relationship Id="rId72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header" Target="header8.xml"/><Relationship Id="rId59" Type="http://schemas.openxmlformats.org/officeDocument/2006/relationships/header" Target="header13.xml"/><Relationship Id="rId67" Type="http://schemas.openxmlformats.org/officeDocument/2006/relationships/hyperlink" Target="https://www.autoindustria.com.br/2019/05/14/frota-brasileira-cresce-para-448-milhoes-de-veiculos/" TargetMode="External"/><Relationship Id="rId20" Type="http://schemas.openxmlformats.org/officeDocument/2006/relationships/header" Target="header5.xml"/><Relationship Id="rId41" Type="http://schemas.openxmlformats.org/officeDocument/2006/relationships/image" Target="media/image21.jpeg"/><Relationship Id="rId54" Type="http://schemas.openxmlformats.org/officeDocument/2006/relationships/image" Target="media/image27.png"/><Relationship Id="rId62" Type="http://schemas.openxmlformats.org/officeDocument/2006/relationships/header" Target="header15.xml"/><Relationship Id="rId70" Type="http://schemas.openxmlformats.org/officeDocument/2006/relationships/hyperlink" Target="https://iotools.com.br/2019/02/04/o-valor-dos-sistemas-de-estacionamento-inteligente/" TargetMode="External"/><Relationship Id="rId75" Type="http://schemas.openxmlformats.org/officeDocument/2006/relationships/header" Target="head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image" Target="media/image8.jpg"/><Relationship Id="rId36" Type="http://schemas.openxmlformats.org/officeDocument/2006/relationships/image" Target="media/image16.png"/><Relationship Id="rId49" Type="http://schemas.openxmlformats.org/officeDocument/2006/relationships/footer" Target="footer9.xml"/><Relationship Id="rId57" Type="http://schemas.openxmlformats.org/officeDocument/2006/relationships/header" Target="header12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jpeg"/><Relationship Id="rId52" Type="http://schemas.openxmlformats.org/officeDocument/2006/relationships/image" Target="media/image26.jpeg"/><Relationship Id="rId60" Type="http://schemas.openxmlformats.org/officeDocument/2006/relationships/header" Target="header14.xml"/><Relationship Id="rId65" Type="http://schemas.openxmlformats.org/officeDocument/2006/relationships/hyperlink" Target="http://www.and.org.br/brasil-ja-tem-1-carro-a-cada-4-habitantes-diz-denatran/" TargetMode="External"/><Relationship Id="rId73" Type="http://schemas.openxmlformats.org/officeDocument/2006/relationships/header" Target="header16.xm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image" Target="media/image14.png"/><Relationship Id="rId50" Type="http://schemas.openxmlformats.org/officeDocument/2006/relationships/header" Target="header10.xml"/><Relationship Id="rId55" Type="http://schemas.openxmlformats.org/officeDocument/2006/relationships/header" Target="header11.xml"/><Relationship Id="rId76" Type="http://schemas.openxmlformats.org/officeDocument/2006/relationships/footer" Target="footer16.xml"/><Relationship Id="rId7" Type="http://schemas.openxmlformats.org/officeDocument/2006/relationships/footnotes" Target="footnotes.xml"/><Relationship Id="rId71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1B10CE-AE74-45B3-AEBF-07BB8D18F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928</TotalTime>
  <Pages>1</Pages>
  <Words>5062</Words>
  <Characters>27338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32336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Ricardo Malan</cp:lastModifiedBy>
  <cp:revision>128</cp:revision>
  <cp:lastPrinted>2009-11-04T00:12:00Z</cp:lastPrinted>
  <dcterms:created xsi:type="dcterms:W3CDTF">2017-11-20T21:48:00Z</dcterms:created>
  <dcterms:modified xsi:type="dcterms:W3CDTF">2019-12-09T16:50:00Z</dcterms:modified>
</cp:coreProperties>
</file>