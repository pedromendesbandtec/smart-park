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509B5AA" w14:textId="20A3AA8A" w:rsidR="005A22FF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A22FF">
        <w:t>1</w:t>
      </w:r>
      <w:r w:rsidR="005A22FF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A22FF">
        <w:t>VISÃO DO PROJETO</w:t>
      </w:r>
      <w:r w:rsidR="005A22FF">
        <w:tab/>
      </w:r>
      <w:r w:rsidR="005A22FF">
        <w:fldChar w:fldCharType="begin"/>
      </w:r>
      <w:r w:rsidR="005A22FF">
        <w:instrText xml:space="preserve"> PAGEREF _Toc25736764 \h </w:instrText>
      </w:r>
      <w:r w:rsidR="005A22FF">
        <w:fldChar w:fldCharType="separate"/>
      </w:r>
      <w:r w:rsidR="00581149">
        <w:t>5</w:t>
      </w:r>
      <w:r w:rsidR="005A22FF">
        <w:fldChar w:fldCharType="end"/>
      </w:r>
    </w:p>
    <w:p w14:paraId="608ADB6D" w14:textId="3747F6DA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_Toc25736765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5</w:t>
      </w:r>
      <w:r>
        <w:rPr>
          <w:noProof/>
        </w:rPr>
        <w:fldChar w:fldCharType="end"/>
      </w:r>
    </w:p>
    <w:p w14:paraId="4A10D16D" w14:textId="4C4E9AA4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_Toc25736766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5</w:t>
      </w:r>
      <w:r>
        <w:rPr>
          <w:noProof/>
        </w:rPr>
        <w:fldChar w:fldCharType="end"/>
      </w:r>
    </w:p>
    <w:p w14:paraId="023F219C" w14:textId="6034DC0C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_Toc25736767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6</w:t>
      </w:r>
      <w:r>
        <w:rPr>
          <w:noProof/>
        </w:rPr>
        <w:fldChar w:fldCharType="end"/>
      </w:r>
    </w:p>
    <w:p w14:paraId="4AF91D6F" w14:textId="50EEB514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_Toc25736768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7</w:t>
      </w:r>
      <w:r>
        <w:rPr>
          <w:noProof/>
        </w:rPr>
        <w:fldChar w:fldCharType="end"/>
      </w:r>
    </w:p>
    <w:p w14:paraId="51EB1B45" w14:textId="1AA5E009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_Toc25736769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8</w:t>
      </w:r>
      <w:r>
        <w:rPr>
          <w:noProof/>
        </w:rPr>
        <w:fldChar w:fldCharType="end"/>
      </w:r>
    </w:p>
    <w:p w14:paraId="4381FEC8" w14:textId="0BECFBEB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_Toc25736770 \h </w:instrText>
      </w:r>
      <w:r>
        <w:fldChar w:fldCharType="separate"/>
      </w:r>
      <w:r w:rsidR="00581149">
        <w:t>11</w:t>
      </w:r>
      <w:r>
        <w:fldChar w:fldCharType="end"/>
      </w:r>
    </w:p>
    <w:p w14:paraId="6D181AE4" w14:textId="30A8A062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_Toc25736771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11</w:t>
      </w:r>
      <w:r>
        <w:rPr>
          <w:noProof/>
        </w:rPr>
        <w:fldChar w:fldCharType="end"/>
      </w:r>
    </w:p>
    <w:p w14:paraId="50CC8DAB" w14:textId="1B8A3647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_Toc25736772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12</w:t>
      </w:r>
      <w:r>
        <w:rPr>
          <w:noProof/>
        </w:rPr>
        <w:fldChar w:fldCharType="end"/>
      </w:r>
    </w:p>
    <w:p w14:paraId="5263C83D" w14:textId="611CB8DA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_Toc25736773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14</w:t>
      </w:r>
      <w:r>
        <w:rPr>
          <w:noProof/>
        </w:rPr>
        <w:fldChar w:fldCharType="end"/>
      </w:r>
    </w:p>
    <w:p w14:paraId="5905B44F" w14:textId="79ED5A97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_Toc25736774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15</w:t>
      </w:r>
      <w:r>
        <w:rPr>
          <w:noProof/>
        </w:rPr>
        <w:fldChar w:fldCharType="end"/>
      </w:r>
    </w:p>
    <w:p w14:paraId="4AE326F8" w14:textId="5D527C97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_Toc25736775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18</w:t>
      </w:r>
      <w:r>
        <w:rPr>
          <w:noProof/>
        </w:rPr>
        <w:fldChar w:fldCharType="end"/>
      </w:r>
    </w:p>
    <w:p w14:paraId="075AE3FF" w14:textId="6F3055E3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151AC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151AC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_Toc25736776 \h </w:instrText>
      </w:r>
      <w:r>
        <w:fldChar w:fldCharType="separate"/>
      </w:r>
      <w:r w:rsidR="00581149">
        <w:t>21</w:t>
      </w:r>
      <w:r>
        <w:fldChar w:fldCharType="end"/>
      </w:r>
    </w:p>
    <w:p w14:paraId="44E95054" w14:textId="5B2AD297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_Toc25736777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21</w:t>
      </w:r>
      <w:r>
        <w:rPr>
          <w:noProof/>
        </w:rPr>
        <w:fldChar w:fldCharType="end"/>
      </w:r>
    </w:p>
    <w:p w14:paraId="45BB842D" w14:textId="1CD23B30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_Toc25736778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22</w:t>
      </w:r>
      <w:r>
        <w:rPr>
          <w:noProof/>
        </w:rPr>
        <w:fldChar w:fldCharType="end"/>
      </w:r>
    </w:p>
    <w:p w14:paraId="45CA8E23" w14:textId="453F375F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_Toc25736779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22</w:t>
      </w:r>
      <w:r>
        <w:rPr>
          <w:noProof/>
        </w:rPr>
        <w:fldChar w:fldCharType="end"/>
      </w:r>
    </w:p>
    <w:p w14:paraId="06BB9BC0" w14:textId="0D9A8E0D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_Toc25736780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29</w:t>
      </w:r>
      <w:r>
        <w:rPr>
          <w:noProof/>
        </w:rPr>
        <w:fldChar w:fldCharType="end"/>
      </w:r>
    </w:p>
    <w:p w14:paraId="6652CFB7" w14:textId="56CA273E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_Toc25736781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29</w:t>
      </w:r>
      <w:r>
        <w:rPr>
          <w:noProof/>
        </w:rPr>
        <w:fldChar w:fldCharType="end"/>
      </w:r>
    </w:p>
    <w:p w14:paraId="11F79DD0" w14:textId="3909E88F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_Toc25736782 \h </w:instrText>
      </w:r>
      <w:r>
        <w:fldChar w:fldCharType="separate"/>
      </w:r>
      <w:r w:rsidR="00581149">
        <w:t>31</w:t>
      </w:r>
      <w:r>
        <w:fldChar w:fldCharType="end"/>
      </w:r>
    </w:p>
    <w:p w14:paraId="636DF17A" w14:textId="3ED34312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_Toc25736783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31</w:t>
      </w:r>
      <w:r>
        <w:rPr>
          <w:noProof/>
        </w:rPr>
        <w:fldChar w:fldCharType="end"/>
      </w:r>
    </w:p>
    <w:p w14:paraId="0BD5C903" w14:textId="08F3C580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_Toc25736784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31</w:t>
      </w:r>
      <w:r>
        <w:rPr>
          <w:noProof/>
        </w:rPr>
        <w:fldChar w:fldCharType="end"/>
      </w:r>
    </w:p>
    <w:p w14:paraId="238D3CF3" w14:textId="2A2687F6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_Toc25736785 \h </w:instrText>
      </w:r>
      <w:r>
        <w:fldChar w:fldCharType="separate"/>
      </w:r>
      <w:r w:rsidR="00581149">
        <w:t>34</w:t>
      </w:r>
      <w:r>
        <w:fldChar w:fldCharType="end"/>
      </w:r>
    </w:p>
    <w:p w14:paraId="7C680D57" w14:textId="1F30C8D3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_Toc25736786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34</w:t>
      </w:r>
      <w:r>
        <w:rPr>
          <w:noProof/>
        </w:rPr>
        <w:fldChar w:fldCharType="end"/>
      </w:r>
    </w:p>
    <w:p w14:paraId="3ED4C55B" w14:textId="4C4E9BFB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_Toc25736787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34</w:t>
      </w:r>
      <w:r>
        <w:rPr>
          <w:noProof/>
        </w:rPr>
        <w:fldChar w:fldCharType="end"/>
      </w:r>
    </w:p>
    <w:p w14:paraId="03A40C8E" w14:textId="11A6A0AF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_Toc25736788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35</w:t>
      </w:r>
      <w:r>
        <w:rPr>
          <w:noProof/>
        </w:rPr>
        <w:fldChar w:fldCharType="end"/>
      </w:r>
    </w:p>
    <w:p w14:paraId="4782448E" w14:textId="7D941191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_Toc25736789 \h </w:instrText>
      </w:r>
      <w:r>
        <w:fldChar w:fldCharType="separate"/>
      </w:r>
      <w:r w:rsidR="00581149">
        <w:t>36</w:t>
      </w:r>
      <w:r>
        <w:fldChar w:fldCharType="end"/>
      </w:r>
    </w:p>
    <w:p w14:paraId="5F966359" w14:textId="0111056C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E024A3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5736764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573676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7777777" w:rsidR="00370E34" w:rsidRPr="009104B9" w:rsidRDefault="003E6F98" w:rsidP="003F4E12">
      <w:pPr>
        <w:rPr>
          <w:noProof/>
          <w:color w:val="FF0000"/>
        </w:rPr>
      </w:pPr>
      <w:r w:rsidRPr="009104B9">
        <w:rPr>
          <w:noProof/>
          <w:color w:val="FF0000"/>
        </w:rPr>
        <w:tab/>
      </w:r>
      <w:r w:rsidR="003F4E12" w:rsidRPr="009104B9">
        <w:rPr>
          <w:noProof/>
          <w:color w:val="FF0000"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25736766"/>
      <w:bookmarkStart w:id="7" w:name="_Toc124080447"/>
      <w:r>
        <w:rPr>
          <w:b/>
        </w:rPr>
        <w:t>CONTEXTO</w:t>
      </w:r>
      <w:bookmarkEnd w:id="6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 expectativa de crescimento para os investimentos em TI no Brasil para 2019 é de 10,5%, 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 xml:space="preserve">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5736767"/>
      <w:r w:rsidRPr="00084588">
        <w:rPr>
          <w:b/>
        </w:rPr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</w:t>
      </w:r>
      <w:bookmarkStart w:id="9" w:name="_GoBack"/>
      <w:bookmarkEnd w:id="9"/>
      <w:r w:rsidR="00391C8D" w:rsidRPr="00391C8D">
        <w:t xml:space="preserve">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684D1826" w:rsidR="00391C8D" w:rsidRPr="00766C70" w:rsidRDefault="00766C70" w:rsidP="00766C70">
      <w:r>
        <w:tab/>
      </w:r>
      <w:r w:rsidR="00391C8D" w:rsidRPr="00391C8D">
        <w:t>O projeto objetiva-se em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>As vantagens propostas ao proprietário são</w:t>
      </w:r>
      <w:r w:rsidR="00391C8D" w:rsidRPr="00391C8D">
        <w:t xml:space="preserve"> inúmeras, mas principalmente na redução dos custos com </w:t>
      </w:r>
      <w:r w:rsidR="00391C8D" w:rsidRPr="00391C8D">
        <w:lastRenderedPageBreak/>
        <w:t>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25736768"/>
      <w:r w:rsidRPr="00192CAB">
        <w:rPr>
          <w:b/>
        </w:rPr>
        <w:t>objetivo da solução</w:t>
      </w:r>
      <w:bookmarkEnd w:id="10"/>
    </w:p>
    <w:p w14:paraId="78CF1FBA" w14:textId="57C5CCE7" w:rsidR="00391C8D" w:rsidRP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3D010D1E" w14:textId="6419C02B" w:rsidR="00391C8D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1" w:name="_Toc25736769"/>
      <w:r w:rsidRPr="00192CAB">
        <w:rPr>
          <w:b/>
        </w:rPr>
        <w:lastRenderedPageBreak/>
        <w:t>diagrama da solução</w:t>
      </w:r>
      <w:bookmarkEnd w:id="11"/>
    </w:p>
    <w:p w14:paraId="360ED9D1" w14:textId="72C6ECE8" w:rsidR="005A22FF" w:rsidRPr="005A22FF" w:rsidRDefault="005A22FF" w:rsidP="003F4E12"/>
    <w:p w14:paraId="547B7325" w14:textId="72DEC6F1" w:rsidR="005A22FF" w:rsidRDefault="005A22FF" w:rsidP="003F4E12">
      <w:r w:rsidRPr="00E6059A">
        <w:rPr>
          <w:noProof/>
        </w:rPr>
        <w:drawing>
          <wp:inline distT="0" distB="0" distL="0" distR="0" wp14:anchorId="1B94D329" wp14:editId="4AF6A32D">
            <wp:extent cx="5760720" cy="2353310"/>
            <wp:effectExtent l="0" t="0" r="0" b="0"/>
            <wp:docPr id="16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8735011A-1077-4B16-92CA-46559FC1DE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8735011A-1077-4B16-92CA-46559FC1DE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0455" w14:textId="3C7844BC" w:rsidR="005A22FF" w:rsidRDefault="005A22FF" w:rsidP="003F4E12"/>
    <w:p w14:paraId="6CF1B2F1" w14:textId="77777777" w:rsidR="005A22FF" w:rsidRPr="005A22FF" w:rsidRDefault="005A22FF" w:rsidP="003F4E12"/>
    <w:p w14:paraId="10E8D9F9" w14:textId="762353C3" w:rsidR="005A22FF" w:rsidRPr="005A22FF" w:rsidRDefault="005A22FF" w:rsidP="005A22FF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 de diminuir o tempo</w:t>
      </w:r>
      <w:r>
        <w:t xml:space="preserve"> </w:t>
      </w:r>
      <w:r w:rsidRPr="005A22FF">
        <w:t>gasto no dia a dia pelo os motoristas a procura de uma vaga para estacionar o seu veículo, o</w:t>
      </w:r>
      <w:r>
        <w:t xml:space="preserve"> </w:t>
      </w:r>
      <w:r w:rsidRPr="005A22FF">
        <w:t>que ocasiona estresse e perda de tempo. Com a ferramenta, os motoristas serão capazes de</w:t>
      </w:r>
      <w:r>
        <w:t xml:space="preserve"> </w:t>
      </w:r>
      <w:r w:rsidRPr="005A22FF">
        <w:t>saber em qual estacionamento há vagas disponíveis e até mesmo o local onde estão essas</w:t>
      </w:r>
      <w:r>
        <w:t xml:space="preserve"> </w:t>
      </w:r>
      <w:r w:rsidRPr="005A22FF">
        <w:t>vagas, através de uma tela alocada nos estacionamentos de nossos clientes, fazendo com que</w:t>
      </w:r>
      <w:r>
        <w:t xml:space="preserve"> </w:t>
      </w:r>
      <w:r w:rsidRPr="005A22FF">
        <w:t>o tempo perdido na procura de uma vaga diminua drasticamente e consequentemente o bem</w:t>
      </w:r>
      <w:r>
        <w:t>-estar</w:t>
      </w:r>
      <w:r w:rsidRPr="005A22FF">
        <w:t xml:space="preserve"> do motorista cresça.</w:t>
      </w:r>
    </w:p>
    <w:p w14:paraId="4E5C5719" w14:textId="2CECEBCC" w:rsidR="005A22FF" w:rsidRPr="005A22FF" w:rsidRDefault="005A22FF" w:rsidP="005A22FF">
      <w:r>
        <w:tab/>
      </w:r>
      <w:r w:rsidRPr="005A22FF">
        <w:t xml:space="preserve">O cliente que adquirir a ferramenta, sai beneficiado com </w:t>
      </w:r>
      <w:r w:rsidR="00CD70F5"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0EE76BF9" w14:textId="7C4A659D" w:rsidR="00E6059A" w:rsidRPr="005A22FF" w:rsidRDefault="005A22FF" w:rsidP="003F4E12">
      <w:r>
        <w:tab/>
      </w:r>
      <w:r w:rsidRPr="005A22FF">
        <w:t>Além disso, o cliente que adquirir a ferramenta,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 xml:space="preserve">proporcionara, a queima de combustível gasto com o tempo de </w:t>
      </w:r>
      <w:r w:rsidRPr="005A22FF">
        <w:lastRenderedPageBreak/>
        <w:t>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2D0B5FD2" w14:textId="4297D25B" w:rsidR="003F4E12" w:rsidRDefault="003F4E12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2" w:name="_Toc25736770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25736771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2B58058C" w:rsidR="00BA18C1" w:rsidRDefault="00124F5F" w:rsidP="00124F5F">
      <w:r>
        <w:t>Scrum Master</w:t>
      </w:r>
      <w:r w:rsidR="00BA18C1">
        <w:t>: Priscila Matos</w:t>
      </w:r>
    </w:p>
    <w:p w14:paraId="251EA0E8" w14:textId="105D0981" w:rsidR="00BA18C1" w:rsidRDefault="00124F5F" w:rsidP="00124F5F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 w:rsidR="00BA18C1">
        <w:t xml:space="preserve">: </w:t>
      </w:r>
      <w:proofErr w:type="spellStart"/>
      <w:r w:rsidR="00BA18C1">
        <w:t>Vnicius</w:t>
      </w:r>
      <w:proofErr w:type="spellEnd"/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AE53E7" w:rsidRDefault="00BA18C1" w:rsidP="00BA18C1">
      <w:pPr>
        <w:rPr>
          <w:b/>
          <w:bCs/>
        </w:rPr>
      </w:pPr>
      <w:r w:rsidRPr="00AE53E7">
        <w:rPr>
          <w:b/>
          <w:bCs/>
        </w:rPr>
        <w:t>3º Sprint</w:t>
      </w:r>
    </w:p>
    <w:p w14:paraId="49181FFD" w14:textId="77777777" w:rsidR="00AE53E7" w:rsidRDefault="00AE53E7" w:rsidP="00BA18C1"/>
    <w:p w14:paraId="12FCC2E1" w14:textId="4EC06E31" w:rsidR="00BA18C1" w:rsidRDefault="00BA18C1" w:rsidP="00BA18C1">
      <w:r>
        <w:t>Scrum Master: Pedro</w:t>
      </w:r>
    </w:p>
    <w:p w14:paraId="05CCE90A" w14:textId="640203E8" w:rsidR="00BA18C1" w:rsidRDefault="00BA18C1" w:rsidP="00BA18C1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 Ricardo</w:t>
      </w:r>
    </w:p>
    <w:p w14:paraId="2114DA0F" w14:textId="6E58094D" w:rsidR="00BA18C1" w:rsidRDefault="00BA18C1" w:rsidP="00BA18C1">
      <w:r>
        <w:t>Time de Desenvolvimento: Amanda, Lisandra, Priscila Matos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25736772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25736773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6" w:name="_Toc2573677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3A8CB6EA" w14:textId="77777777" w:rsidTr="00F46B01">
        <w:trPr>
          <w:trHeight w:val="448"/>
          <w:jc w:val="center"/>
        </w:trPr>
        <w:tc>
          <w:tcPr>
            <w:tcW w:w="1826" w:type="dxa"/>
          </w:tcPr>
          <w:p w14:paraId="6D2BDD0D" w14:textId="015CC61E" w:rsidR="0037597F" w:rsidRDefault="0037597F" w:rsidP="0037597F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46CC3EB2" w14:textId="60DA2E2C" w:rsidR="0037597F" w:rsidRDefault="0037597F" w:rsidP="0037597F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248E1FFD" w14:textId="1F450AFA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B6DE0E8" w14:textId="33B27A45" w:rsidR="0037597F" w:rsidRDefault="0037597F" w:rsidP="0037597F">
            <w:pPr>
              <w:jc w:val="center"/>
            </w:pPr>
            <w:r>
              <w:t>2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74C5F10" w:rsidR="0037597F" w:rsidRDefault="0037597F" w:rsidP="0037597F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3676EE58" w:rsidR="0037597F" w:rsidRDefault="0037597F" w:rsidP="0037597F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7D2D5B37" w:rsidR="0037597F" w:rsidRDefault="0037597F" w:rsidP="0037597F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76ABF184" w:rsidR="0037597F" w:rsidRDefault="0037597F" w:rsidP="0037597F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A57128" w:rsidR="0037597F" w:rsidRDefault="0037597F" w:rsidP="0037597F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798E2393" w14:textId="49077F4A" w:rsidR="0037597F" w:rsidRDefault="0037597F" w:rsidP="0037597F">
            <w:pPr>
              <w:jc w:val="center"/>
            </w:pPr>
            <w:r w:rsidRPr="0037597F">
              <w:t xml:space="preserve">Verificação de </w:t>
            </w:r>
            <w:proofErr w:type="spellStart"/>
            <w:r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2567144E" w:rsidR="0037597F" w:rsidRDefault="0037597F" w:rsidP="0037597F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04FE10A5" w14:textId="40D3148E" w:rsidR="0037597F" w:rsidRDefault="0037597F" w:rsidP="0037597F">
            <w:pPr>
              <w:jc w:val="center"/>
            </w:pPr>
            <w:r w:rsidRPr="0037597F">
              <w:t>Recuperação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0D2C4AAA" w:rsidR="0037597F" w:rsidRDefault="0037597F" w:rsidP="0037597F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2FA2A0A1" w:rsidR="0037597F" w:rsidRDefault="0037597F" w:rsidP="0037597F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 xml:space="preserve">Entretanto, o desenvolvimento da 3º Sprint teve como fundamento aperfeiçoar o trabalho já desenvolvido anteriormente, trazendo uma perspectiva mais aprimorada </w:t>
      </w:r>
      <w:r>
        <w:lastRenderedPageBreak/>
        <w:t>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A6774B"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A6774B"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A6774B"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A6774B"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A6774B"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A6774B"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4105F4AE" w14:textId="77777777" w:rsidTr="00A6774B">
        <w:tc>
          <w:tcPr>
            <w:tcW w:w="2093" w:type="dxa"/>
          </w:tcPr>
          <w:p w14:paraId="49F999F2" w14:textId="5B18073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R20</w:t>
            </w:r>
          </w:p>
        </w:tc>
        <w:tc>
          <w:tcPr>
            <w:tcW w:w="2551" w:type="dxa"/>
          </w:tcPr>
          <w:p w14:paraId="0793B155" w14:textId="799752A5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4806CA3E" w14:textId="6F76278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92B5A3F" w14:textId="1526A74D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10</w:t>
            </w:r>
          </w:p>
        </w:tc>
      </w:tr>
      <w:tr w:rsidR="00A6774B" w14:paraId="6D6D63C8" w14:textId="77777777" w:rsidTr="00A6774B">
        <w:tc>
          <w:tcPr>
            <w:tcW w:w="2093" w:type="dxa"/>
          </w:tcPr>
          <w:p w14:paraId="021F8D85" w14:textId="701C59CF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R21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A6774B">
        <w:tc>
          <w:tcPr>
            <w:tcW w:w="2093" w:type="dxa"/>
          </w:tcPr>
          <w:p w14:paraId="0AAE5D7A" w14:textId="402612DA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R22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0A4B5C6E" w14:textId="74484C70" w:rsidR="0037597F" w:rsidRDefault="0037597F" w:rsidP="00EB4A20"/>
    <w:p w14:paraId="14A959E1" w14:textId="77777777" w:rsidR="0037597F" w:rsidRDefault="0037597F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25736775"/>
      <w:r w:rsidRPr="00192CAB">
        <w:rPr>
          <w:b/>
        </w:rPr>
        <w:t>Sprints / sprint backlog</w:t>
      </w:r>
      <w:bookmarkEnd w:id="17"/>
      <w:r w:rsidRPr="00192CAB">
        <w:rPr>
          <w:b/>
        </w:rPr>
        <w:t xml:space="preserve"> </w:t>
      </w:r>
    </w:p>
    <w:p w14:paraId="0796B20F" w14:textId="77777777" w:rsidR="004E4BFC" w:rsidRDefault="004E4BFC" w:rsidP="009901E7"/>
    <w:p w14:paraId="2C4601C5" w14:textId="2717CB56" w:rsidR="004E4BFC" w:rsidRDefault="004E4BFC" w:rsidP="009901E7">
      <w:r>
        <w:tab/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5111CE">
        <w:trPr>
          <w:trHeight w:val="448"/>
          <w:jc w:val="center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5111CE">
        <w:trPr>
          <w:trHeight w:val="613"/>
          <w:jc w:val="center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21D80481" w:rsidR="009901E7" w:rsidRDefault="009901E7" w:rsidP="005111CE">
            <w:pPr>
              <w:jc w:val="center"/>
            </w:pPr>
          </w:p>
        </w:tc>
      </w:tr>
      <w:tr w:rsidR="009901E7" w14:paraId="657236D5" w14:textId="77777777" w:rsidTr="005111CE">
        <w:trPr>
          <w:trHeight w:val="448"/>
          <w:jc w:val="center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77318135" w:rsidR="009901E7" w:rsidRDefault="009901E7" w:rsidP="005111CE">
            <w:pPr>
              <w:jc w:val="center"/>
            </w:pPr>
          </w:p>
        </w:tc>
      </w:tr>
      <w:tr w:rsidR="009901E7" w14:paraId="70988C31" w14:textId="77777777" w:rsidTr="005111CE">
        <w:trPr>
          <w:trHeight w:val="634"/>
          <w:jc w:val="center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4136BEDF" w:rsidR="009901E7" w:rsidRDefault="009901E7" w:rsidP="005111CE">
            <w:pPr>
              <w:jc w:val="center"/>
            </w:pPr>
          </w:p>
        </w:tc>
      </w:tr>
      <w:tr w:rsidR="009901E7" w14:paraId="7EBCA598" w14:textId="77777777" w:rsidTr="005111CE">
        <w:trPr>
          <w:trHeight w:val="559"/>
          <w:jc w:val="center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6C454B26" w:rsidR="009901E7" w:rsidRDefault="009901E7" w:rsidP="005111CE">
            <w:pPr>
              <w:jc w:val="center"/>
            </w:pPr>
          </w:p>
        </w:tc>
      </w:tr>
      <w:tr w:rsidR="009901E7" w14:paraId="552F6A3D" w14:textId="77777777" w:rsidTr="005111CE">
        <w:trPr>
          <w:trHeight w:val="448"/>
          <w:jc w:val="center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3960DE5A" w:rsidR="009901E7" w:rsidRDefault="009901E7" w:rsidP="005111CE">
            <w:pPr>
              <w:jc w:val="center"/>
            </w:pPr>
          </w:p>
        </w:tc>
      </w:tr>
      <w:tr w:rsidR="009901E7" w14:paraId="6E039603" w14:textId="77777777" w:rsidTr="005111CE">
        <w:trPr>
          <w:trHeight w:val="448"/>
          <w:jc w:val="center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543EEBC0" w:rsidR="009901E7" w:rsidRDefault="009901E7" w:rsidP="005111CE">
            <w:pPr>
              <w:jc w:val="center"/>
            </w:pPr>
          </w:p>
        </w:tc>
      </w:tr>
      <w:tr w:rsidR="009901E7" w14:paraId="537AB0B7" w14:textId="77777777" w:rsidTr="005111CE">
        <w:trPr>
          <w:trHeight w:val="704"/>
          <w:jc w:val="center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7777777" w:rsidR="009901E7" w:rsidRDefault="009901E7" w:rsidP="005111CE">
            <w:pPr>
              <w:jc w:val="center"/>
            </w:pPr>
            <w:r w:rsidRPr="0037597F">
              <w:t xml:space="preserve">Verificação de </w:t>
            </w:r>
            <w:proofErr w:type="spellStart"/>
            <w:r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0CE7026A" w:rsidR="009901E7" w:rsidRDefault="009901E7" w:rsidP="005111CE">
            <w:pPr>
              <w:jc w:val="center"/>
            </w:pPr>
          </w:p>
        </w:tc>
      </w:tr>
      <w:tr w:rsidR="009901E7" w14:paraId="3429B696" w14:textId="77777777" w:rsidTr="005111CE">
        <w:trPr>
          <w:trHeight w:val="448"/>
          <w:jc w:val="center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77777777" w:rsidR="009901E7" w:rsidRDefault="009901E7" w:rsidP="005111CE">
            <w:pPr>
              <w:jc w:val="center"/>
            </w:pPr>
            <w:r w:rsidRPr="0037597F">
              <w:t>Recuperação de senha</w:t>
            </w:r>
          </w:p>
        </w:tc>
        <w:tc>
          <w:tcPr>
            <w:tcW w:w="2419" w:type="dxa"/>
          </w:tcPr>
          <w:p w14:paraId="50DA8A03" w14:textId="155451EF" w:rsidR="009901E7" w:rsidRDefault="009901E7" w:rsidP="005111CE">
            <w:pPr>
              <w:jc w:val="center"/>
            </w:pPr>
          </w:p>
        </w:tc>
      </w:tr>
      <w:tr w:rsidR="009901E7" w14:paraId="3FAEF5C2" w14:textId="77777777" w:rsidTr="005111CE">
        <w:trPr>
          <w:trHeight w:val="721"/>
          <w:jc w:val="center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5ED804DB" w:rsidR="009901E7" w:rsidRDefault="009901E7" w:rsidP="005111CE">
            <w:pPr>
              <w:jc w:val="center"/>
            </w:pPr>
          </w:p>
        </w:tc>
      </w:tr>
      <w:tr w:rsidR="009901E7" w14:paraId="19CA5AE1" w14:textId="77777777" w:rsidTr="005111CE">
        <w:trPr>
          <w:trHeight w:val="675"/>
          <w:jc w:val="center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722B314C" w:rsidR="009901E7" w:rsidRDefault="009901E7" w:rsidP="005111CE">
            <w:pPr>
              <w:jc w:val="center"/>
            </w:pPr>
          </w:p>
        </w:tc>
      </w:tr>
    </w:tbl>
    <w:p w14:paraId="51BABD93" w14:textId="4FCBCF8C" w:rsidR="00767DA9" w:rsidRDefault="00767DA9" w:rsidP="007B4A44"/>
    <w:p w14:paraId="58E60D3E" w14:textId="0C96E622" w:rsidR="00B71D6C" w:rsidRDefault="00B71D6C" w:rsidP="007B4A44"/>
    <w:p w14:paraId="14075B54" w14:textId="77777777" w:rsidR="00B71D6C" w:rsidRDefault="00B71D6C" w:rsidP="007B4A44"/>
    <w:p w14:paraId="1AEEA20F" w14:textId="77777777" w:rsidR="00B71D6C" w:rsidRDefault="00B71D6C" w:rsidP="00B71D6C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lastRenderedPageBreak/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77777777" w:rsidR="009901E7" w:rsidRPr="00A6774B" w:rsidRDefault="009901E7" w:rsidP="009901E7">
            <w:pPr>
              <w:jc w:val="center"/>
            </w:pP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77777777" w:rsidR="009901E7" w:rsidRPr="00A6774B" w:rsidRDefault="009901E7" w:rsidP="009901E7">
            <w:pPr>
              <w:jc w:val="center"/>
            </w:pP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0544E63B" w14:textId="1FA871A4" w:rsidTr="005111CE">
        <w:tc>
          <w:tcPr>
            <w:tcW w:w="2093" w:type="dxa"/>
          </w:tcPr>
          <w:p w14:paraId="10551B6B" w14:textId="77777777" w:rsidR="009901E7" w:rsidRDefault="009901E7" w:rsidP="009901E7">
            <w:pPr>
              <w:jc w:val="center"/>
            </w:pPr>
            <w:r>
              <w:t>R20</w:t>
            </w:r>
          </w:p>
        </w:tc>
        <w:tc>
          <w:tcPr>
            <w:tcW w:w="2551" w:type="dxa"/>
          </w:tcPr>
          <w:p w14:paraId="2C098BCC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C1C6AAF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77777777" w:rsidR="009901E7" w:rsidRDefault="009901E7" w:rsidP="009901E7">
            <w:pPr>
              <w:jc w:val="center"/>
            </w:pPr>
            <w:r>
              <w:t>R21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77777777" w:rsidR="009901E7" w:rsidRDefault="009901E7" w:rsidP="009901E7">
            <w:pPr>
              <w:jc w:val="center"/>
            </w:pPr>
            <w:r>
              <w:t>R22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7777777" w:rsidR="009901E7" w:rsidRDefault="009901E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E024A3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25736776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25736777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</w:t>
      </w:r>
      <w:proofErr w:type="spellStart"/>
      <w:r>
        <w:t>Arduíno</w:t>
      </w:r>
      <w:proofErr w:type="spellEnd"/>
      <w:r>
        <w:t xml:space="preserve">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proofErr w:type="spellStart"/>
      <w:r w:rsidRPr="009C0F61">
        <w:rPr>
          <w:i/>
        </w:rPr>
        <w:t>Arduíno</w:t>
      </w:r>
      <w:proofErr w:type="spellEnd"/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12EE8FB6" w:rsidR="00524F99" w:rsidRDefault="00524F99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25736778"/>
      <w:r w:rsidRPr="00192CAB">
        <w:rPr>
          <w:b/>
        </w:rPr>
        <w:lastRenderedPageBreak/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Pr="00D512F1" w:rsidRDefault="00A66A93" w:rsidP="00A66A93">
      <w:pPr>
        <w:rPr>
          <w:color w:val="FF0000"/>
        </w:rPr>
      </w:pPr>
      <w:r w:rsidRPr="00D512F1">
        <w:rPr>
          <w:color w:val="FF0000"/>
        </w:rPr>
        <w:tab/>
        <w:t>Descrição da solução, detalhamento dos componentes utilizados, camadas (rede local/nuvem), diagramas de arquitetura</w:t>
      </w:r>
      <w:r w:rsidR="007D64DC" w:rsidRPr="00D512F1">
        <w:rPr>
          <w:color w:val="FF0000"/>
        </w:rPr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25BA3E7C" w:rsidR="00A66A93" w:rsidRDefault="00D512F1" w:rsidP="00B30672">
      <w:r>
        <w:rPr>
          <w:noProof/>
        </w:rPr>
        <w:drawing>
          <wp:inline distT="0" distB="0" distL="0" distR="0" wp14:anchorId="0813063C" wp14:editId="1B65A6BC">
            <wp:extent cx="5760720" cy="26339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D9C2" w14:textId="7CDDE8F3" w:rsidR="00D512F1" w:rsidRDefault="00D512F1" w:rsidP="00B30672"/>
    <w:p w14:paraId="683EADAF" w14:textId="77777777" w:rsidR="00D512F1" w:rsidRDefault="00D512F1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25736779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lastRenderedPageBreak/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3E8F15D" w14:textId="1214C90E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4A1B" w14:textId="14D39BAC" w:rsidR="00F53B21" w:rsidRDefault="00F53B21" w:rsidP="00A66A93">
      <w:pPr>
        <w:rPr>
          <w:b/>
          <w:bCs/>
        </w:rPr>
      </w:pPr>
    </w:p>
    <w:p w14:paraId="798C0A98" w14:textId="0C7F5BDD" w:rsidR="00130488" w:rsidRDefault="00130488" w:rsidP="00A66A93">
      <w:pPr>
        <w:rPr>
          <w:b/>
          <w:bCs/>
        </w:rPr>
      </w:pPr>
    </w:p>
    <w:p w14:paraId="59C23E83" w14:textId="360BB134" w:rsidR="00130488" w:rsidRPr="00F53B21" w:rsidRDefault="00130488" w:rsidP="00A66A93">
      <w:pPr>
        <w:rPr>
          <w:b/>
          <w:bCs/>
        </w:rPr>
      </w:pP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3D6B" w14:textId="1612B4B5" w:rsidR="00F97031" w:rsidRDefault="00F97031" w:rsidP="00E04392">
      <w:pPr>
        <w:rPr>
          <w:b/>
          <w:bCs/>
        </w:rPr>
      </w:pPr>
    </w:p>
    <w:p w14:paraId="66AB38CD" w14:textId="51AF0164" w:rsidR="00130488" w:rsidRDefault="00130488" w:rsidP="00E04392">
      <w:pPr>
        <w:rPr>
          <w:b/>
          <w:bCs/>
        </w:rPr>
      </w:pPr>
    </w:p>
    <w:p w14:paraId="41D528E7" w14:textId="77777777" w:rsidR="00130488" w:rsidRDefault="00130488" w:rsidP="00E04392"/>
    <w:p w14:paraId="113D6D60" w14:textId="2F85C96C" w:rsidR="00337CD2" w:rsidRPr="00145C31" w:rsidRDefault="00130488" w:rsidP="00145C31">
      <w:pPr>
        <w:rPr>
          <w:rFonts w:cs="Arial"/>
          <w:b/>
          <w:bCs/>
        </w:rPr>
      </w:pPr>
      <w:r>
        <w:rPr>
          <w:rFonts w:cs="Arial"/>
          <w:b/>
          <w:bCs/>
        </w:rPr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07559DA0" w14:textId="33E1E46E" w:rsidR="00337CD2" w:rsidRPr="000A39C2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7A8CA67D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lastRenderedPageBreak/>
        <w:drawing>
          <wp:inline distT="0" distB="0" distL="0" distR="0" wp14:anchorId="6664F3B4" wp14:editId="49E6246B">
            <wp:extent cx="5400040" cy="14649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FF6D" w14:textId="4BB251B1" w:rsidR="00337CD2" w:rsidRDefault="00337CD2" w:rsidP="00337CD2">
      <w:pPr>
        <w:rPr>
          <w:rFonts w:cs="Arial"/>
        </w:rPr>
      </w:pPr>
    </w:p>
    <w:p w14:paraId="12F4D948" w14:textId="77777777" w:rsidR="00130488" w:rsidRDefault="00130488" w:rsidP="00337CD2">
      <w:pPr>
        <w:rPr>
          <w:rFonts w:cs="Arial"/>
        </w:rPr>
      </w:pP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6B8DB772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EC2DE32" w14:textId="24D2F29E" w:rsidR="00130488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anchor distT="0" distB="0" distL="114300" distR="114300" simplePos="0" relativeHeight="251656704" behindDoc="0" locked="0" layoutInCell="1" allowOverlap="1" wp14:anchorId="1D100985" wp14:editId="0B49F555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5076825" cy="2614930"/>
            <wp:effectExtent l="0" t="0" r="9525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833">
        <w:rPr>
          <w:rFonts w:cs="Arial"/>
          <w:b/>
          <w:bCs/>
        </w:rPr>
        <w:t>Rotina de limpeza</w:t>
      </w:r>
      <w:r w:rsidR="00C17833" w:rsidRPr="00D5012E">
        <w:rPr>
          <w:rFonts w:cs="Arial"/>
          <w:b/>
          <w:bCs/>
        </w:rPr>
        <w:t xml:space="preserve">: </w:t>
      </w:r>
      <w:r>
        <w:rPr>
          <w:rFonts w:cs="Arial"/>
        </w:rPr>
        <w:t>Tempo de contrato.</w:t>
      </w:r>
    </w:p>
    <w:p w14:paraId="43515DAB" w14:textId="77777777" w:rsidR="00337CD2" w:rsidRDefault="00337CD2" w:rsidP="00337CD2">
      <w:pPr>
        <w:rPr>
          <w:rFonts w:cs="Arial"/>
        </w:rPr>
      </w:pPr>
    </w:p>
    <w:p w14:paraId="23833B18" w14:textId="56405ACC" w:rsidR="00337CD2" w:rsidRDefault="00337CD2" w:rsidP="00337CD2">
      <w:pPr>
        <w:rPr>
          <w:rFonts w:cs="Arial"/>
          <w:b/>
          <w:bCs/>
        </w:rPr>
      </w:pP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7C7ED69D" w14:textId="03907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6A5029B8" w14:textId="633CE6B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205D61CB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lastRenderedPageBreak/>
        <w:drawing>
          <wp:inline distT="0" distB="0" distL="0" distR="0" wp14:anchorId="2F557254" wp14:editId="7C0FE00C">
            <wp:extent cx="5400040" cy="1935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7C71" w14:textId="64411E16" w:rsidR="00337CD2" w:rsidRDefault="00337CD2" w:rsidP="00337CD2">
      <w:pPr>
        <w:rPr>
          <w:rFonts w:cs="Arial"/>
          <w:b/>
          <w:bCs/>
        </w:rPr>
      </w:pPr>
    </w:p>
    <w:p w14:paraId="312C24C9" w14:textId="058BF0FD" w:rsidR="00130488" w:rsidRDefault="00130488" w:rsidP="00337CD2">
      <w:pPr>
        <w:rPr>
          <w:rFonts w:cs="Arial"/>
          <w:b/>
          <w:bCs/>
        </w:rPr>
      </w:pPr>
    </w:p>
    <w:p w14:paraId="64A8D5B3" w14:textId="77777777" w:rsidR="00130488" w:rsidRPr="002E4BFE" w:rsidRDefault="00130488" w:rsidP="00337CD2">
      <w:pPr>
        <w:rPr>
          <w:rFonts w:cs="Arial"/>
          <w:b/>
          <w:bCs/>
        </w:rPr>
      </w:pP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36771C3B" w14:textId="0627B1EA" w:rsidR="00337CD2" w:rsidRDefault="00130488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anchor distT="0" distB="0" distL="114300" distR="114300" simplePos="0" relativeHeight="251657728" behindDoc="0" locked="0" layoutInCell="1" allowOverlap="1" wp14:anchorId="08131CE8" wp14:editId="35C0C54C">
            <wp:simplePos x="0" y="0"/>
            <wp:positionH relativeFrom="margin">
              <wp:posOffset>366395</wp:posOffset>
            </wp:positionH>
            <wp:positionV relativeFrom="paragraph">
              <wp:posOffset>508000</wp:posOffset>
            </wp:positionV>
            <wp:extent cx="5045710" cy="229235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833">
        <w:rPr>
          <w:rFonts w:cs="Arial"/>
          <w:b/>
          <w:bCs/>
        </w:rPr>
        <w:t>Rotina de limpeza</w:t>
      </w:r>
      <w:r w:rsidR="00C17833"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1282CA05" w14:textId="2030AB48" w:rsidR="00337CD2" w:rsidRDefault="00337CD2" w:rsidP="00337CD2">
      <w:pPr>
        <w:rPr>
          <w:rFonts w:cs="Arial"/>
        </w:rPr>
      </w:pPr>
    </w:p>
    <w:p w14:paraId="3E8CD957" w14:textId="77777777" w:rsidR="00337CD2" w:rsidRDefault="00337CD2" w:rsidP="00337CD2">
      <w:pPr>
        <w:rPr>
          <w:rFonts w:cs="Arial"/>
        </w:rPr>
      </w:pPr>
    </w:p>
    <w:p w14:paraId="3C7AA8EF" w14:textId="77777777" w:rsidR="00337CD2" w:rsidRDefault="00337CD2" w:rsidP="00337CD2">
      <w:pPr>
        <w:rPr>
          <w:rFonts w:cs="Arial"/>
        </w:rPr>
      </w:pPr>
    </w:p>
    <w:p w14:paraId="48AFB9DB" w14:textId="77777777" w:rsidR="00337CD2" w:rsidRDefault="00337CD2" w:rsidP="00337CD2">
      <w:pPr>
        <w:rPr>
          <w:rFonts w:cs="Arial"/>
          <w:b/>
          <w:bCs/>
        </w:rPr>
      </w:pPr>
    </w:p>
    <w:p w14:paraId="1879E904" w14:textId="6BC28953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17ED0BDB" w14:textId="36722BD2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7BEC9C62" w14:textId="1A4C3EA5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3F3854E9" w14:textId="541AF60D" w:rsidR="00337CD2" w:rsidRPr="008657E8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6F1E4B7A" w14:textId="112D0750" w:rsidR="00337CD2" w:rsidRPr="008657E8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7842898B" w14:textId="77777777" w:rsidR="00337CD2" w:rsidRDefault="00337CD2" w:rsidP="00337CD2">
      <w:pPr>
        <w:rPr>
          <w:rFonts w:cs="Arial"/>
        </w:rPr>
      </w:pPr>
    </w:p>
    <w:p w14:paraId="2BA38E03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inline distT="0" distB="0" distL="0" distR="0" wp14:anchorId="5CC22687" wp14:editId="1F4CF3D1">
            <wp:extent cx="5400040" cy="16884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DF3" w14:textId="77777777" w:rsidR="00337CD2" w:rsidRDefault="00337CD2" w:rsidP="00337CD2">
      <w:pPr>
        <w:rPr>
          <w:rFonts w:cs="Arial"/>
        </w:rPr>
      </w:pPr>
    </w:p>
    <w:p w14:paraId="5A68BA58" w14:textId="50301E2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089E5D0B" w14:textId="77777777" w:rsidR="00130488" w:rsidRDefault="00130488" w:rsidP="00337CD2">
      <w:pPr>
        <w:rPr>
          <w:rFonts w:cs="Arial"/>
        </w:rPr>
      </w:pPr>
    </w:p>
    <w:p w14:paraId="7EC19E5A" w14:textId="6971598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64E4E179" w14:textId="79DAD7FA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3BAAC5AF" w14:textId="6ED3FBD6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216EA58A" w14:textId="3684881F" w:rsidR="00337CD2" w:rsidRPr="008657E8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CD1663E" w14:textId="1C335FB0" w:rsidR="00337CD2" w:rsidRPr="008657E8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="00337CD2"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784C1A75" w14:textId="77777777" w:rsidR="00337CD2" w:rsidRPr="00D5012E" w:rsidRDefault="00337CD2" w:rsidP="00337CD2">
      <w:pPr>
        <w:rPr>
          <w:rFonts w:cs="Arial"/>
          <w:b/>
          <w:bCs/>
        </w:rPr>
      </w:pPr>
    </w:p>
    <w:p w14:paraId="1A9FF4B7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inline distT="0" distB="0" distL="0" distR="0" wp14:anchorId="66326C8B" wp14:editId="377B059C">
            <wp:extent cx="5400040" cy="16776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CDDA" w14:textId="77777777" w:rsidR="00337CD2" w:rsidRPr="00D5012E" w:rsidRDefault="00337CD2" w:rsidP="00337CD2">
      <w:pPr>
        <w:rPr>
          <w:rFonts w:cs="Arial"/>
          <w:b/>
          <w:bCs/>
        </w:rPr>
      </w:pPr>
    </w:p>
    <w:p w14:paraId="7994CE9A" w14:textId="77777777" w:rsidR="00337CD2" w:rsidRDefault="00337CD2" w:rsidP="00337CD2">
      <w:pPr>
        <w:rPr>
          <w:rFonts w:cs="Arial"/>
          <w:b/>
          <w:bCs/>
        </w:rPr>
      </w:pPr>
    </w:p>
    <w:p w14:paraId="5CC6E2CE" w14:textId="77777777" w:rsidR="00337CD2" w:rsidRDefault="00337CD2" w:rsidP="00337CD2">
      <w:pPr>
        <w:rPr>
          <w:rFonts w:cs="Arial"/>
          <w:b/>
          <w:bCs/>
        </w:rPr>
      </w:pPr>
    </w:p>
    <w:p w14:paraId="54F7D239" w14:textId="77777777" w:rsidR="00337CD2" w:rsidRDefault="00337CD2" w:rsidP="00337CD2">
      <w:pPr>
        <w:rPr>
          <w:rFonts w:cs="Arial"/>
          <w:b/>
          <w:bCs/>
        </w:rPr>
      </w:pPr>
    </w:p>
    <w:p w14:paraId="4248C94C" w14:textId="77777777" w:rsidR="00337CD2" w:rsidRDefault="00337CD2" w:rsidP="00337CD2">
      <w:pPr>
        <w:rPr>
          <w:rFonts w:cs="Arial"/>
          <w:b/>
          <w:bCs/>
        </w:rPr>
      </w:pPr>
    </w:p>
    <w:p w14:paraId="7D5F345C" w14:textId="0C42362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D247E26" w14:textId="13D865EC" w:rsidR="00337CD2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6FCABD90" w14:textId="4FD72B4E" w:rsidR="00130488" w:rsidRDefault="00130488" w:rsidP="00337CD2">
      <w:pPr>
        <w:rPr>
          <w:rFonts w:cs="Arial"/>
          <w:bCs/>
        </w:rPr>
      </w:pPr>
    </w:p>
    <w:p w14:paraId="0CA5420E" w14:textId="3AE3CA15" w:rsidR="00130488" w:rsidRDefault="00130488" w:rsidP="00337CD2">
      <w:pPr>
        <w:rPr>
          <w:rFonts w:cs="Arial"/>
          <w:bCs/>
        </w:rPr>
      </w:pPr>
    </w:p>
    <w:p w14:paraId="4FCC6DE8" w14:textId="77777777" w:rsidR="00130488" w:rsidRPr="008657E8" w:rsidRDefault="00130488" w:rsidP="00337CD2">
      <w:pPr>
        <w:rPr>
          <w:rFonts w:cs="Arial"/>
          <w:bCs/>
        </w:rPr>
      </w:pPr>
    </w:p>
    <w:p w14:paraId="1C082B48" w14:textId="77777777" w:rsidR="00337CD2" w:rsidRDefault="00337CD2" w:rsidP="00337CD2">
      <w:pPr>
        <w:rPr>
          <w:rFonts w:cs="Arial"/>
        </w:rPr>
      </w:pPr>
    </w:p>
    <w:p w14:paraId="00713AD5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inline distT="0" distB="0" distL="0" distR="0" wp14:anchorId="059307D8" wp14:editId="6FFB338C">
            <wp:extent cx="5400040" cy="19196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B068" w14:textId="77777777" w:rsidR="00337CD2" w:rsidRDefault="00337CD2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495C3E62" w14:textId="0173DDCD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28DD01D9" w14:textId="3BE11FCC" w:rsidR="00337CD2" w:rsidRPr="00337CD2" w:rsidRDefault="00337CD2" w:rsidP="00E04392">
      <w:pPr>
        <w:rPr>
          <w:rFonts w:cs="Arial"/>
          <w:b/>
          <w:bCs/>
        </w:rPr>
      </w:pPr>
      <w:r w:rsidRPr="00EB34E8">
        <w:rPr>
          <w:rFonts w:cs="Arial"/>
          <w:noProof/>
          <w:lang w:eastAsia="pt-BR"/>
        </w:rPr>
        <w:drawing>
          <wp:anchor distT="0" distB="0" distL="114300" distR="114300" simplePos="0" relativeHeight="251658752" behindDoc="0" locked="0" layoutInCell="1" allowOverlap="1" wp14:anchorId="500B0916" wp14:editId="013A502C">
            <wp:simplePos x="0" y="0"/>
            <wp:positionH relativeFrom="column">
              <wp:posOffset>-2540</wp:posOffset>
            </wp:positionH>
            <wp:positionV relativeFrom="paragraph">
              <wp:posOffset>-6219825</wp:posOffset>
            </wp:positionV>
            <wp:extent cx="5199380" cy="211582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25736780"/>
      <w:r w:rsidRPr="00192CAB">
        <w:rPr>
          <w:b/>
        </w:rPr>
        <w:lastRenderedPageBreak/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Pr="000D286A" w:rsidRDefault="00E04392" w:rsidP="00E04392">
      <w:pPr>
        <w:rPr>
          <w:color w:val="FF0000"/>
        </w:rPr>
      </w:pPr>
      <w:r w:rsidRPr="000D286A">
        <w:rPr>
          <w:color w:val="FF0000"/>
        </w:rPr>
        <w:tab/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8F0CC9F" w14:textId="64AFDEC2" w:rsidR="000D35C4" w:rsidRDefault="000D35C4" w:rsidP="000D35C4">
      <w:r>
        <w:tab/>
        <w:t xml:space="preserve">A aplicação consistirá em páginas </w:t>
      </w:r>
      <w:r w:rsidRPr="00D85D5A">
        <w:rPr>
          <w:i/>
        </w:rPr>
        <w:t>web</w:t>
      </w:r>
      <w:r>
        <w:t xml:space="preserve"> que trocarão informações com o </w:t>
      </w:r>
      <w:proofErr w:type="spellStart"/>
      <w:r w:rsidRPr="00B553B2">
        <w:rPr>
          <w:i/>
        </w:rPr>
        <w:t>Arduíno</w:t>
      </w:r>
      <w:proofErr w:type="spellEnd"/>
      <w:r>
        <w:t xml:space="preserve"> em conjunto com o sensor de obstáculo</w:t>
      </w:r>
      <w:r w:rsidR="00AC77A6">
        <w:t xml:space="preserve"> (TCRT 500)</w:t>
      </w:r>
      <w:r>
        <w:t xml:space="preserve">: </w:t>
      </w:r>
    </w:p>
    <w:p w14:paraId="1DB8E349" w14:textId="77777777" w:rsidR="000D35C4" w:rsidRDefault="000D35C4" w:rsidP="000D35C4"/>
    <w:p w14:paraId="78E6F01C" w14:textId="52A9C112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4E966825" w14:textId="7C3CD2A5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B262496" w14:textId="58F42509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293DA8FB" w14:textId="77777777" w:rsidR="000D35C4" w:rsidRPr="000D35C4" w:rsidRDefault="000D35C4" w:rsidP="000D35C4">
      <w:pPr>
        <w:pStyle w:val="PargrafodaLista"/>
        <w:rPr>
          <w:iCs/>
        </w:rPr>
      </w:pPr>
    </w:p>
    <w:p w14:paraId="015683D6" w14:textId="218769A3" w:rsidR="000D35C4" w:rsidRDefault="000D35C4" w:rsidP="000D35C4">
      <w:r>
        <w:tab/>
        <w:t xml:space="preserve">Para a construção das páginas da aplicação, utilizaremos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proofErr w:type="spellStart"/>
      <w:r w:rsidRPr="00DD3C40">
        <w:rPr>
          <w:i/>
        </w:rPr>
        <w:t>Arduíno</w:t>
      </w:r>
      <w:proofErr w:type="spellEnd"/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25736781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360BAD54" w:rsidR="00E04392" w:rsidRPr="000D286A" w:rsidRDefault="00E04392" w:rsidP="00E04392">
      <w:pPr>
        <w:rPr>
          <w:color w:val="FF0000"/>
        </w:rPr>
      </w:pPr>
      <w:r w:rsidRPr="000D286A">
        <w:rPr>
          <w:color w:val="FF0000"/>
        </w:rPr>
        <w:tab/>
        <w:t>A partir dos requisitos, apresentar Guia de Homologação da solução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25736782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25736783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Pr="000D286A" w:rsidRDefault="008F3EFD" w:rsidP="008F3EFD">
      <w:pPr>
        <w:rPr>
          <w:color w:val="FF0000"/>
        </w:rPr>
      </w:pPr>
      <w:r w:rsidRPr="000D286A">
        <w:rPr>
          <w:color w:val="FF0000"/>
        </w:rPr>
        <w:tab/>
        <w:t>Descritivo básico da instalação da solução e principais cuidados</w:t>
      </w:r>
      <w:r w:rsidR="00FE5655" w:rsidRPr="000D286A">
        <w:rPr>
          <w:color w:val="FF0000"/>
        </w:rPr>
        <w:t>. Guia de instalação</w:t>
      </w:r>
      <w:r w:rsidR="006F7C2F" w:rsidRPr="000D286A">
        <w:rPr>
          <w:color w:val="FF0000"/>
        </w:rPr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25736784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6DD04AEC" w14:textId="77777777" w:rsidR="000D286A" w:rsidRDefault="000D286A" w:rsidP="008F3EFD"/>
    <w:p w14:paraId="78588D17" w14:textId="1EC6F16F" w:rsidR="000D286A" w:rsidRDefault="000623D2" w:rsidP="008F3EFD">
      <w:r>
        <w:rPr>
          <w:noProof/>
        </w:rPr>
        <w:drawing>
          <wp:inline distT="0" distB="0" distL="0" distR="0" wp14:anchorId="5128F083" wp14:editId="43AE26B6">
            <wp:extent cx="5760720" cy="40278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9-11-15 at 16.48.49.jpe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A9FD" w14:textId="3A8237BC" w:rsidR="000D286A" w:rsidRDefault="000D286A" w:rsidP="008F3EFD"/>
    <w:p w14:paraId="30A1058F" w14:textId="2C5F05C2" w:rsidR="000D286A" w:rsidRDefault="000D286A" w:rsidP="008F3EFD"/>
    <w:p w14:paraId="37BAC4E1" w14:textId="2F9B7CE4" w:rsidR="000D286A" w:rsidRPr="006D1146" w:rsidRDefault="006D1146" w:rsidP="008F3EFD">
      <w:pPr>
        <w:rPr>
          <w:color w:val="FF0000"/>
        </w:rPr>
      </w:pPr>
      <w:r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11F06C6F" w14:textId="3B21353A" w:rsidR="000D286A" w:rsidRPr="00FB4B9F" w:rsidRDefault="006D1146" w:rsidP="008F3EFD">
      <w:pPr>
        <w:rPr>
          <w:color w:val="FF0000"/>
        </w:rPr>
      </w:pPr>
      <w:r w:rsidRPr="00FB4B9F">
        <w:rPr>
          <w:color w:val="FF0000"/>
        </w:rPr>
        <w:tab/>
      </w:r>
      <w:r w:rsidR="000D286A" w:rsidRPr="00FB4B9F">
        <w:rPr>
          <w:color w:val="FF0000"/>
        </w:rPr>
        <w:t>Os c</w:t>
      </w:r>
      <w:r w:rsidR="008F3EFD" w:rsidRPr="00FB4B9F">
        <w:rPr>
          <w:color w:val="FF0000"/>
        </w:rPr>
        <w:t>anais de atendimento</w:t>
      </w:r>
      <w:r w:rsidR="000D286A" w:rsidRPr="00FB4B9F">
        <w:rPr>
          <w:color w:val="FF0000"/>
        </w:rPr>
        <w:t xml:space="preserve"> serão através de e-mail e chat</w:t>
      </w:r>
      <w:r w:rsidR="000623D2" w:rsidRPr="00FB4B9F">
        <w:rPr>
          <w:color w:val="FF0000"/>
        </w:rPr>
        <w:t xml:space="preserve"> após o preenchimento de um formulário para descrição do ocorrido e motivo de solicitação do suporte. </w:t>
      </w:r>
    </w:p>
    <w:p w14:paraId="3E0F3099" w14:textId="77777777" w:rsidR="006D1146" w:rsidRPr="00FB4B9F" w:rsidRDefault="000D286A" w:rsidP="008F3EFD">
      <w:pPr>
        <w:rPr>
          <w:color w:val="FF0000"/>
        </w:rPr>
      </w:pPr>
      <w:r w:rsidRPr="00FB4B9F">
        <w:rPr>
          <w:color w:val="FF0000"/>
        </w:rPr>
        <w:tab/>
        <w:t xml:space="preserve">Os </w:t>
      </w:r>
      <w:r w:rsidR="008F3EFD" w:rsidRPr="00FB4B9F">
        <w:rPr>
          <w:color w:val="FF0000"/>
        </w:rPr>
        <w:t>níveis de suporte</w:t>
      </w:r>
      <w:r w:rsidRPr="00FB4B9F">
        <w:rPr>
          <w:color w:val="FF0000"/>
        </w:rPr>
        <w:t xml:space="preserve"> estão fundamentos em um tabelamento elaborado pela equipe do projeto</w:t>
      </w:r>
      <w:r w:rsidR="006D1146" w:rsidRPr="00FB4B9F">
        <w:rPr>
          <w:color w:val="FF0000"/>
        </w:rPr>
        <w:t>,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E024A3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25736785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25736786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Pr="00F57FF5" w:rsidRDefault="00573DD1" w:rsidP="00573DD1">
      <w:pPr>
        <w:rPr>
          <w:color w:val="FF0000"/>
        </w:rPr>
      </w:pPr>
      <w:r w:rsidRPr="00F57FF5">
        <w:rPr>
          <w:color w:val="FF0000"/>
        </w:rPr>
        <w:tab/>
        <w:t>Cumprimento dos requisitos, performance, usabilidade</w:t>
      </w:r>
      <w:r w:rsidR="00CD4ECA" w:rsidRPr="00F57FF5">
        <w:rPr>
          <w:color w:val="FF0000"/>
        </w:rPr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25736787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0F3ECEB0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2CE326D6" w14:textId="7D66287A" w:rsidR="00975907" w:rsidRPr="00933953" w:rsidRDefault="00933953" w:rsidP="00975907">
      <w:pPr>
        <w:rPr>
          <w:i/>
          <w:iCs/>
        </w:rPr>
      </w:pPr>
      <w:r>
        <w:tab/>
      </w:r>
      <w:r w:rsidR="00975907">
        <w:t xml:space="preserve"> Pedro: </w:t>
      </w:r>
      <w:r w:rsidR="00975907" w:rsidRPr="00933953">
        <w:rPr>
          <w:i/>
          <w:iCs/>
        </w:rPr>
        <w:t xml:space="preserve">“O primeiro sentimento que tive no atual projeto foi de medo, pois foi assustador sair de uma equipe com um projeto já em andamento, e me encaixar em uma nova equipe, com novas </w:t>
      </w:r>
      <w:proofErr w:type="spellStart"/>
      <w:r w:rsidR="00975907" w:rsidRPr="00933953">
        <w:rPr>
          <w:i/>
          <w:iCs/>
        </w:rPr>
        <w:t>idéias</w:t>
      </w:r>
      <w:proofErr w:type="spellEnd"/>
      <w:r w:rsidR="00975907" w:rsidRPr="00933953">
        <w:rPr>
          <w:i/>
          <w:iCs/>
        </w:rPr>
        <w:t xml:space="preserve"> e novas habilidades. </w:t>
      </w:r>
    </w:p>
    <w:p w14:paraId="201184EA" w14:textId="6BB0F50C" w:rsidR="00975907" w:rsidRPr="00933953" w:rsidRDefault="00975907" w:rsidP="00975907">
      <w:pPr>
        <w:rPr>
          <w:i/>
          <w:iCs/>
        </w:rPr>
      </w:pPr>
      <w:r w:rsidRPr="00933953">
        <w:rPr>
          <w:i/>
          <w:iCs/>
        </w:rPr>
        <w:t>Após alguns dias, senti que foi a melhor equipe da qual eu poderia trabalhar, onde pude ver todos integrantes engajados e dedicados a desenvolver um projeto criativo e completo.</w:t>
      </w:r>
      <w:r w:rsidR="00933953" w:rsidRPr="00933953">
        <w:rPr>
          <w:i/>
          <w:iCs/>
        </w:rPr>
        <w:t xml:space="preserve"> </w:t>
      </w:r>
      <w:r w:rsidRPr="00933953">
        <w:rPr>
          <w:i/>
          <w:iCs/>
        </w:rPr>
        <w:t>O desenvolvimento foi leve, com alguns problemas pontuais que pôde ser resolvido com feedbacks e que tende a ser promissor na banca final.”</w:t>
      </w:r>
    </w:p>
    <w:p w14:paraId="1E801605" w14:textId="79827E21" w:rsidR="00524F99" w:rsidRPr="00933953" w:rsidRDefault="00933953" w:rsidP="00573DD1">
      <w:pPr>
        <w:rPr>
          <w:i/>
          <w:iCs/>
        </w:rPr>
      </w:pPr>
      <w:r>
        <w:tab/>
      </w:r>
      <w:r w:rsidR="00975907">
        <w:t xml:space="preserve">Priscila: </w:t>
      </w:r>
      <w:r w:rsidR="00975907" w:rsidRPr="00933953">
        <w:rPr>
          <w:i/>
          <w:iCs/>
        </w:rPr>
        <w:t>“De início foi um pouco difícil, visto que a minha adaptação no antigo grupo estava praticamente concluída e o projeto definido. Recomeçar é sempre um desafio, mas faz-se necessário para um desenvolvimento eficaz. Cada dia que se passa eu sinto que é uma nova</w:t>
      </w:r>
      <w:r w:rsidR="00E46D36">
        <w:rPr>
          <w:i/>
          <w:iCs/>
        </w:rPr>
        <w:t xml:space="preserve"> oportunidade</w:t>
      </w:r>
      <w:r w:rsidR="00975907" w:rsidRPr="00933953">
        <w:rPr>
          <w:i/>
          <w:iCs/>
        </w:rPr>
        <w:t xml:space="preserve"> </w:t>
      </w:r>
      <w:r w:rsidR="00AD0B15" w:rsidRPr="00933953">
        <w:rPr>
          <w:i/>
          <w:iCs/>
        </w:rPr>
        <w:t xml:space="preserve">de aprender e aperfeiçoar minhas habilidades. Contudo, eu acredito que a palavra </w:t>
      </w:r>
      <w:r w:rsidRPr="00933953">
        <w:rPr>
          <w:i/>
          <w:iCs/>
        </w:rPr>
        <w:t>I</w:t>
      </w:r>
      <w:r w:rsidR="00AD0B15" w:rsidRPr="00933953">
        <w:rPr>
          <w:i/>
          <w:iCs/>
        </w:rPr>
        <w:t>NTENSIDADE define esse semestre muito bem.”</w:t>
      </w:r>
    </w:p>
    <w:p w14:paraId="5CD0456A" w14:textId="5A428F31" w:rsidR="00524F99" w:rsidRPr="007A36FB" w:rsidRDefault="007A36FB" w:rsidP="00573DD1">
      <w:pPr>
        <w:rPr>
          <w:i/>
          <w:iCs/>
        </w:rPr>
      </w:pPr>
      <w:r>
        <w:tab/>
        <w:t xml:space="preserve">Ricardo: </w:t>
      </w:r>
      <w:r w:rsidRPr="007A36FB">
        <w:rPr>
          <w:i/>
          <w:iCs/>
        </w:rPr>
        <w:t>“</w:t>
      </w:r>
      <w:r w:rsidR="009E0077" w:rsidRPr="007A36FB">
        <w:rPr>
          <w:i/>
          <w:iCs/>
        </w:rPr>
        <w:t>Para mim, foi algo incrível, o projeto me trouxe um aprendizado sem igual, consegui desenvolver de um jeito que não imaginava pelo tempo que tivemos, foi show de bola!!</w:t>
      </w:r>
      <w:r w:rsidRPr="007A36FB">
        <w:rPr>
          <w:i/>
          <w:iCs/>
        </w:rPr>
        <w:t>”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5736788"/>
      <w:r w:rsidRPr="00192CAB">
        <w:rPr>
          <w:b/>
        </w:rPr>
        <w:lastRenderedPageBreak/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Pr="00AD0B15" w:rsidRDefault="00573DD1" w:rsidP="00573DD1">
      <w:pPr>
        <w:rPr>
          <w:color w:val="FF0000"/>
        </w:rPr>
      </w:pPr>
      <w:r w:rsidRPr="00AD0B15">
        <w:rPr>
          <w:color w:val="FF0000"/>
        </w:rPr>
        <w:tab/>
      </w:r>
      <w:r w:rsidR="00FD4F54" w:rsidRPr="00AD0B15">
        <w:rPr>
          <w:color w:val="FF0000"/>
        </w:rPr>
        <w:t>Qual a visão do grupo em relação à evolução deste projeto</w:t>
      </w:r>
      <w:r w:rsidR="00DA0618" w:rsidRPr="00AD0B15">
        <w:rPr>
          <w:color w:val="FF0000"/>
        </w:rPr>
        <w:t>. Caso haja mais tempo e dedicação no projeto em versões futuras, como ele seria ofertado/apresentado.</w:t>
      </w:r>
    </w:p>
    <w:p w14:paraId="40708A73" w14:textId="0A6C6D77" w:rsidR="00573DD1" w:rsidRPr="00AD0B15" w:rsidRDefault="00AD0B15" w:rsidP="0020798F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muito promissor, tendo em vista a contextualização e dados apresentados ao decorrer desta documentação.</w:t>
      </w:r>
    </w:p>
    <w:p w14:paraId="387C28EE" w14:textId="77777777" w:rsidR="00B424CD" w:rsidRDefault="00B424CD" w:rsidP="0020798F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8"/>
          <w:headerReference w:type="default" r:id="rId49"/>
          <w:footerReference w:type="default" r:id="rId50"/>
          <w:headerReference w:type="first" r:id="rId51"/>
          <w:footerReference w:type="first" r:id="rId5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5736789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53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54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 xml:space="preserve">un.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55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56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57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58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59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Maio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0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6180A741" w14:textId="52DC1A38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61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62"/>
      <w:footerReference w:type="default" r:id="rId63"/>
      <w:headerReference w:type="first" r:id="rId64"/>
      <w:footerReference w:type="first" r:id="rId6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E6293B" w14:textId="77777777" w:rsidR="00E024A3" w:rsidRDefault="00E024A3">
      <w:r>
        <w:separator/>
      </w:r>
    </w:p>
    <w:p w14:paraId="6CC8AACD" w14:textId="77777777" w:rsidR="00E024A3" w:rsidRDefault="00E024A3"/>
    <w:p w14:paraId="694D69AA" w14:textId="77777777" w:rsidR="00E024A3" w:rsidRDefault="00E024A3"/>
    <w:p w14:paraId="59DB8DE0" w14:textId="77777777" w:rsidR="00E024A3" w:rsidRDefault="00E024A3"/>
  </w:endnote>
  <w:endnote w:type="continuationSeparator" w:id="0">
    <w:p w14:paraId="3873AAF4" w14:textId="77777777" w:rsidR="00E024A3" w:rsidRDefault="00E024A3">
      <w:r>
        <w:continuationSeparator/>
      </w:r>
    </w:p>
    <w:p w14:paraId="4872182D" w14:textId="77777777" w:rsidR="00E024A3" w:rsidRDefault="00E024A3"/>
    <w:p w14:paraId="5C163F67" w14:textId="77777777" w:rsidR="00E024A3" w:rsidRDefault="00E024A3"/>
    <w:p w14:paraId="5C8B3014" w14:textId="77777777" w:rsidR="00E024A3" w:rsidRDefault="00E024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111CE" w:rsidRDefault="005111CE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111CE" w:rsidRDefault="005111CE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111CE" w:rsidRDefault="005111CE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111CE" w:rsidRDefault="005111CE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111CE" w:rsidRDefault="005111CE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111CE" w:rsidRDefault="005111CE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111CE" w:rsidRDefault="005111CE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111CE" w:rsidRDefault="005111CE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111CE" w:rsidRDefault="005111C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111CE" w:rsidRDefault="005111CE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111CE" w:rsidRDefault="005111CE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111CE" w:rsidRDefault="005111CE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111CE" w:rsidRDefault="005111CE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111CE" w:rsidRDefault="005111CE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111CE" w:rsidRDefault="005111CE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111CE" w:rsidRDefault="005111CE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111CE" w:rsidRDefault="005111C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7B9C6" w14:textId="77777777" w:rsidR="00E024A3" w:rsidRDefault="00E024A3">
      <w:r>
        <w:separator/>
      </w:r>
    </w:p>
    <w:p w14:paraId="589EAEB4" w14:textId="77777777" w:rsidR="00E024A3" w:rsidRDefault="00E024A3"/>
    <w:p w14:paraId="5AA11E0F" w14:textId="77777777" w:rsidR="00E024A3" w:rsidRDefault="00E024A3"/>
    <w:p w14:paraId="720B0A26" w14:textId="77777777" w:rsidR="00E024A3" w:rsidRDefault="00E024A3"/>
  </w:footnote>
  <w:footnote w:type="continuationSeparator" w:id="0">
    <w:p w14:paraId="5F089A32" w14:textId="77777777" w:rsidR="00E024A3" w:rsidRDefault="00E024A3">
      <w:r>
        <w:continuationSeparator/>
      </w:r>
    </w:p>
    <w:p w14:paraId="68105551" w14:textId="77777777" w:rsidR="00E024A3" w:rsidRDefault="00E024A3"/>
    <w:p w14:paraId="55A5E682" w14:textId="77777777" w:rsidR="00E024A3" w:rsidRDefault="00E024A3"/>
    <w:p w14:paraId="5888DA26" w14:textId="77777777" w:rsidR="00E024A3" w:rsidRDefault="00E024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5111CE" w:rsidRDefault="005111CE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111CE" w:rsidRDefault="005111CE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5111CE" w:rsidRDefault="005111C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111CE" w:rsidRDefault="005111CE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111CE" w:rsidRDefault="005111CE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111CE" w:rsidRDefault="005111C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111CE" w:rsidRDefault="005111CE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E024A3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111CE" w:rsidRDefault="005111CE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5111CE" w:rsidRDefault="005111C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111CE" w:rsidRDefault="005111CE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111CE" w:rsidRDefault="005111CE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111CE" w:rsidRDefault="005111CE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111CE" w:rsidRPr="00E37DB5" w:rsidRDefault="00E024A3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111CE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111CE" w:rsidRDefault="005111C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111CE" w:rsidRDefault="005111C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111CE" w:rsidRPr="00E37DB5" w:rsidRDefault="00E024A3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111CE">
      <w:rPr>
        <w:b/>
        <w:color w:val="999999"/>
        <w:sz w:val="20"/>
        <w:szCs w:val="20"/>
      </w:rPr>
      <w:t>INTRODUÇÃO</w:t>
    </w:r>
  </w:p>
  <w:p w14:paraId="5870EA0A" w14:textId="77777777" w:rsidR="005111CE" w:rsidRDefault="005111CE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5111CE" w:rsidRDefault="005111CE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111CE" w:rsidRPr="00E37DB5" w:rsidRDefault="005111C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111CE" w:rsidRDefault="005111CE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111CE" w:rsidRDefault="005111C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111CE" w:rsidRPr="00E37DB5" w:rsidRDefault="00E024A3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111CE">
      <w:rPr>
        <w:b/>
        <w:color w:val="999999"/>
        <w:sz w:val="20"/>
        <w:szCs w:val="20"/>
      </w:rPr>
      <w:t>MATERIAL E MÉTODO</w:t>
    </w:r>
  </w:p>
  <w:p w14:paraId="6BFAFB9A" w14:textId="77777777" w:rsidR="005111CE" w:rsidRDefault="005111CE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5111CE" w:rsidRDefault="005111CE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111CE" w:rsidRPr="00E37DB5" w:rsidRDefault="005111C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111CE" w:rsidRDefault="005111CE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111CE" w:rsidRDefault="005111C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111CE" w:rsidRDefault="00E024A3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111CE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5111CE" w:rsidRDefault="005111C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111CE" w:rsidRDefault="005111CE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903"/>
    <w:rsid w:val="00720CB6"/>
    <w:rsid w:val="00722F62"/>
    <w:rsid w:val="0072441F"/>
    <w:rsid w:val="00724F3F"/>
    <w:rsid w:val="00727F31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5.xml"/><Relationship Id="rId34" Type="http://schemas.openxmlformats.org/officeDocument/2006/relationships/image" Target="media/image14.png"/><Relationship Id="rId42" Type="http://schemas.openxmlformats.org/officeDocument/2006/relationships/footer" Target="footer10.xml"/><Relationship Id="rId47" Type="http://schemas.openxmlformats.org/officeDocument/2006/relationships/footer" Target="footer12.xml"/><Relationship Id="rId50" Type="http://schemas.openxmlformats.org/officeDocument/2006/relationships/footer" Target="footer13.xml"/><Relationship Id="rId55" Type="http://schemas.openxmlformats.org/officeDocument/2006/relationships/hyperlink" Target="https://exame.abril.com.br/brasil/estacionamentos-os-novos-viloes-da-mobilidade-urbana/" TargetMode="External"/><Relationship Id="rId63" Type="http://schemas.openxmlformats.org/officeDocument/2006/relationships/footer" Target="footer15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2.png"/><Relationship Id="rId37" Type="http://schemas.openxmlformats.org/officeDocument/2006/relationships/header" Target="header8.xml"/><Relationship Id="rId40" Type="http://schemas.openxmlformats.org/officeDocument/2006/relationships/footer" Target="footer9.xml"/><Relationship Id="rId45" Type="http://schemas.openxmlformats.org/officeDocument/2006/relationships/footer" Target="footer11.xml"/><Relationship Id="rId53" Type="http://schemas.openxmlformats.org/officeDocument/2006/relationships/hyperlink" Target="https://ibpt.com.br/noticia/2640/REAL-FROTA-CIRCULANTE-NO-BRASIL-E-DE-65-8-MILHOES-DE-VEICULOS-INDICA-ESTUDO" TargetMode="External"/><Relationship Id="rId58" Type="http://schemas.openxmlformats.org/officeDocument/2006/relationships/hyperlink" Target="https://isitics.com/2018/04/16/a-internet-das-coisas-na-mobilidade-urbana/" TargetMode="External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19" Type="http://schemas.openxmlformats.org/officeDocument/2006/relationships/header" Target="header5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image" Target="media/image7.jp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17.jpeg"/><Relationship Id="rId48" Type="http://schemas.openxmlformats.org/officeDocument/2006/relationships/header" Target="header13.xml"/><Relationship Id="rId56" Type="http://schemas.openxmlformats.org/officeDocument/2006/relationships/hyperlink" Target="https://www.autoindustria.com.br/2019/05/14/frota-brasileira-cresce-para-448-milhoes-de-veiculos/" TargetMode="External"/><Relationship Id="rId64" Type="http://schemas.openxmlformats.org/officeDocument/2006/relationships/header" Target="header17.xml"/><Relationship Id="rId8" Type="http://schemas.openxmlformats.org/officeDocument/2006/relationships/endnotes" Target="endnotes.xml"/><Relationship Id="rId51" Type="http://schemas.openxmlformats.org/officeDocument/2006/relationships/header" Target="header15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eader" Target="header9.xml"/><Relationship Id="rId46" Type="http://schemas.openxmlformats.org/officeDocument/2006/relationships/header" Target="header12.xml"/><Relationship Id="rId59" Type="http://schemas.openxmlformats.org/officeDocument/2006/relationships/hyperlink" Target="https://iotools.com.br/2019/02/04/o-valor-dos-sistemas-de-estacionamento-inteligente/" TargetMode="External"/><Relationship Id="rId67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header" Target="header10.xml"/><Relationship Id="rId54" Type="http://schemas.openxmlformats.org/officeDocument/2006/relationships/hyperlink" Target="http://www.and.org.br/brasil-ja-tem-1-carro-a-cada-4-habitantes-diz-denatran/" TargetMode="External"/><Relationship Id="rId62" Type="http://schemas.openxmlformats.org/officeDocument/2006/relationships/header" Target="head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4.xml"/><Relationship Id="rId57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60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65" Type="http://schemas.openxmlformats.org/officeDocument/2006/relationships/footer" Target="footer1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8BB5C7-972E-4736-88FC-7157BD89B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678</TotalTime>
  <Pages>36</Pages>
  <Words>4286</Words>
  <Characters>23145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PRISCILA MATOS ARAUJO .</cp:lastModifiedBy>
  <cp:revision>88</cp:revision>
  <cp:lastPrinted>2009-11-04T00:12:00Z</cp:lastPrinted>
  <dcterms:created xsi:type="dcterms:W3CDTF">2017-11-20T21:48:00Z</dcterms:created>
  <dcterms:modified xsi:type="dcterms:W3CDTF">2019-12-04T16:48:00Z</dcterms:modified>
</cp:coreProperties>
</file>