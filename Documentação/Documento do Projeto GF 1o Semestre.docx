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4E67928" w:rsidR="00370E34" w:rsidRPr="004C56C6" w:rsidRDefault="00293CE6" w:rsidP="00E07423">
      <w:pPr>
        <w:pStyle w:val="NormalGrande"/>
      </w:pPr>
      <w:r>
        <w:t>amanda</w:t>
      </w:r>
      <w:r w:rsidR="00DB0608">
        <w:t xml:space="preserve"> ROCHA DE BIAGI</w:t>
      </w:r>
    </w:p>
    <w:p w14:paraId="6E0402B1" w14:textId="19D2D491" w:rsidR="00370E34" w:rsidRPr="004C56C6" w:rsidRDefault="00293CE6" w:rsidP="00E07423">
      <w:pPr>
        <w:pStyle w:val="NormalGrande"/>
      </w:pPr>
      <w:r>
        <w:t>lisandra</w:t>
      </w:r>
      <w:r w:rsidR="00DB0608">
        <w:t xml:space="preserve"> LOPES ROQUE</w:t>
      </w:r>
    </w:p>
    <w:p w14:paraId="2AE82CF3" w14:textId="49A729B4" w:rsidR="00370E34" w:rsidRPr="004C56C6" w:rsidRDefault="00293CE6" w:rsidP="00E07423">
      <w:pPr>
        <w:pStyle w:val="NormalGrande"/>
      </w:pPr>
      <w:r>
        <w:t>pedro</w:t>
      </w:r>
      <w:r w:rsidR="00FE22BC">
        <w:t xml:space="preserve"> HENRIQUE FICUCIELLO MENDES</w:t>
      </w:r>
    </w:p>
    <w:p w14:paraId="28112871" w14:textId="51A353CF" w:rsidR="00370E34" w:rsidRPr="004C56C6" w:rsidRDefault="00293CE6" w:rsidP="00E07423">
      <w:pPr>
        <w:pStyle w:val="NormalGrande"/>
      </w:pPr>
      <w:r>
        <w:t>priscila matos araujo</w:t>
      </w:r>
    </w:p>
    <w:p w14:paraId="35493970" w14:textId="49F59D59" w:rsidR="00370E34" w:rsidRPr="004C56C6" w:rsidRDefault="00293CE6" w:rsidP="00E07423">
      <w:pPr>
        <w:pStyle w:val="NormalGrande"/>
      </w:pPr>
      <w:r>
        <w:t>ricardo</w:t>
      </w:r>
      <w:r w:rsidR="00FE22BC">
        <w:t xml:space="preserve"> MALAN JESUS COSTA</w:t>
      </w:r>
    </w:p>
    <w:p w14:paraId="552D54FA" w14:textId="54A7E76F" w:rsidR="00370E34" w:rsidRPr="004C56C6" w:rsidRDefault="00293CE6" w:rsidP="00E07423">
      <w:pPr>
        <w:pStyle w:val="NormalGrande"/>
      </w:pPr>
      <w:r>
        <w:t>vinicius</w:t>
      </w:r>
      <w:r w:rsidR="00BE75F0">
        <w:t xml:space="preserve"> </w:t>
      </w:r>
      <w:r w:rsidR="004B0CA5">
        <w:t xml:space="preserve">DE </w:t>
      </w:r>
      <w:r w:rsidR="00BE75F0">
        <w:t>SOU</w:t>
      </w:r>
      <w:r w:rsidR="004B0CA5">
        <w:t>Z</w:t>
      </w:r>
      <w:r w:rsidR="00BE75F0">
        <w:t>A</w:t>
      </w:r>
      <w:r w:rsidR="004B0CA5">
        <w:t xml:space="preserve"> OLIVEIRA</w:t>
      </w: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14475C13" w14:textId="27FFEF72" w:rsidR="00293CE6" w:rsidRDefault="00293CE6" w:rsidP="00DB04D5">
      <w:pPr>
        <w:pStyle w:val="NormalGrande"/>
      </w:pPr>
      <w:r>
        <w:t>smart parking</w:t>
      </w:r>
    </w:p>
    <w:p w14:paraId="33F51764" w14:textId="65BEB536" w:rsidR="00DB04D5" w:rsidRPr="004C56C6" w:rsidRDefault="00293CE6" w:rsidP="00DB04D5">
      <w:pPr>
        <w:pStyle w:val="NormalGrande"/>
      </w:pPr>
      <w:r>
        <w:t>o estacionamento inteligente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747846AF" w14:textId="7CF586F0" w:rsidR="00AA7024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A7024">
        <w:t>1</w:t>
      </w:r>
      <w:r w:rsidR="00AA7024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A7024">
        <w:t>VISÃO DO PROJETO</w:t>
      </w:r>
      <w:r w:rsidR="00AA7024">
        <w:tab/>
      </w:r>
      <w:r w:rsidR="00AA7024">
        <w:fldChar w:fldCharType="begin"/>
      </w:r>
      <w:r w:rsidR="00AA7024">
        <w:instrText xml:space="preserve"> PAGEREF _Toc26531421 \h </w:instrText>
      </w:r>
      <w:r w:rsidR="00AA7024">
        <w:fldChar w:fldCharType="separate"/>
      </w:r>
      <w:r w:rsidR="00AA7024">
        <w:t>5</w:t>
      </w:r>
      <w:r w:rsidR="00AA7024">
        <w:fldChar w:fldCharType="end"/>
      </w:r>
    </w:p>
    <w:p w14:paraId="453CAED2" w14:textId="7715646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40B82E2" w14:textId="5AD13B2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A8F4B7" w14:textId="1BF8F49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C0D770" w14:textId="7FBD5C06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15BE0E" w14:textId="2556C972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28D4D0" w14:textId="6AA24E9F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_Toc26531427 \h </w:instrText>
      </w:r>
      <w:r>
        <w:fldChar w:fldCharType="separate"/>
      </w:r>
      <w:r>
        <w:t>11</w:t>
      </w:r>
      <w:r>
        <w:fldChar w:fldCharType="end"/>
      </w:r>
    </w:p>
    <w:p w14:paraId="6F78EC1A" w14:textId="58077A6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0698A9" w14:textId="08911E4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1B3E92" w14:textId="552DAE80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D3C4334" w14:textId="18D170CE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PRODUCT BACKLOG e requisitos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_Toc26531431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15</w:t>
      </w:r>
      <w:r>
        <w:rPr>
          <w:noProof/>
        </w:rPr>
        <w:fldChar w:fldCharType="end"/>
      </w:r>
    </w:p>
    <w:p w14:paraId="2BEAE567" w14:textId="41C091B2" w:rsidR="00AA7024" w:rsidRPr="00B04730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B04730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B04730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B04730">
        <w:rPr>
          <w:b/>
          <w:noProof/>
          <w:lang w:val="en-US"/>
        </w:rPr>
        <w:t>Sprints / sprint backlog</w:t>
      </w:r>
      <w:r w:rsidRPr="00B04730">
        <w:rPr>
          <w:noProof/>
          <w:lang w:val="en-US"/>
        </w:rPr>
        <w:tab/>
      </w:r>
      <w:r>
        <w:rPr>
          <w:noProof/>
        </w:rPr>
        <w:fldChar w:fldCharType="begin"/>
      </w:r>
      <w:r w:rsidRPr="00B04730">
        <w:rPr>
          <w:noProof/>
          <w:lang w:val="en-US"/>
        </w:rPr>
        <w:instrText xml:space="preserve"> PAGEREF _Toc26531432 \h </w:instrText>
      </w:r>
      <w:r>
        <w:rPr>
          <w:noProof/>
        </w:rPr>
      </w:r>
      <w:r>
        <w:rPr>
          <w:noProof/>
        </w:rPr>
        <w:fldChar w:fldCharType="separate"/>
      </w:r>
      <w:r w:rsidRPr="00B04730">
        <w:rPr>
          <w:noProof/>
          <w:lang w:val="en-US"/>
        </w:rPr>
        <w:t>18</w:t>
      </w:r>
      <w:r>
        <w:rPr>
          <w:noProof/>
        </w:rPr>
        <w:fldChar w:fldCharType="end"/>
      </w:r>
    </w:p>
    <w:p w14:paraId="6D6F6D24" w14:textId="743C011D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B048A7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B048A7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_Toc26531433 \h </w:instrText>
      </w:r>
      <w:r>
        <w:fldChar w:fldCharType="separate"/>
      </w:r>
      <w:r>
        <w:t>21</w:t>
      </w:r>
      <w:r>
        <w:fldChar w:fldCharType="end"/>
      </w:r>
    </w:p>
    <w:p w14:paraId="66BAFE47" w14:textId="7B61A4D9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EB9E1E8" w14:textId="4CA5617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C1C3B47" w14:textId="6A9FF19B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21ADCE5" w14:textId="33FD6F8F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B992FAE" w14:textId="29E88B5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EC71507" w14:textId="2406E0B4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_Toc26531439 \h </w:instrText>
      </w:r>
      <w:r>
        <w:fldChar w:fldCharType="separate"/>
      </w:r>
      <w:r>
        <w:t>36</w:t>
      </w:r>
      <w:r>
        <w:fldChar w:fldCharType="end"/>
      </w:r>
    </w:p>
    <w:p w14:paraId="667EA042" w14:textId="01071FC8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D6E16A" w14:textId="4DF46BFC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8926664" w14:textId="63FDAAB9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_Toc26531442 \h </w:instrText>
      </w:r>
      <w:r>
        <w:fldChar w:fldCharType="separate"/>
      </w:r>
      <w:r>
        <w:t>40</w:t>
      </w:r>
      <w:r>
        <w:fldChar w:fldCharType="end"/>
      </w:r>
    </w:p>
    <w:p w14:paraId="136EDDBA" w14:textId="1C3BDDC7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3CE26B" w14:textId="57D111DA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7DC6DF09" w14:textId="4193BE63" w:rsidR="00AA7024" w:rsidRDefault="00AA7024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B048A7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B048A7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_Toc26531445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1675700" w14:textId="1AA485C0" w:rsidR="00AA7024" w:rsidRDefault="00AA7024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_Toc26531446 \h </w:instrText>
      </w:r>
      <w:r>
        <w:fldChar w:fldCharType="separate"/>
      </w:r>
      <w:r>
        <w:t>42</w:t>
      </w:r>
      <w:r>
        <w:fldChar w:fldCharType="end"/>
      </w:r>
    </w:p>
    <w:p w14:paraId="5F966359" w14:textId="38C18E2E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293CE6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C204CE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2653142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2653142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67E2BA60" w14:textId="77777777" w:rsidR="002F459E" w:rsidRDefault="002F459E" w:rsidP="003F4E12">
      <w:pPr>
        <w:rPr>
          <w:noProof/>
        </w:rPr>
      </w:pPr>
    </w:p>
    <w:p w14:paraId="2389D7C2" w14:textId="2CECEFC6" w:rsidR="00580358" w:rsidRDefault="002F459E" w:rsidP="003F4E12">
      <w:pPr>
        <w:rPr>
          <w:noProof/>
        </w:rPr>
      </w:pPr>
      <w:r>
        <w:rPr>
          <w:noProof/>
        </w:rPr>
        <w:t>N</w:t>
      </w:r>
      <w:r w:rsidR="003F4E12" w:rsidRPr="00580358">
        <w:rPr>
          <w:noProof/>
        </w:rPr>
        <w:t>ome do grupo</w:t>
      </w:r>
      <w:r w:rsidR="00580358">
        <w:rPr>
          <w:noProof/>
        </w:rPr>
        <w:t>:</w:t>
      </w:r>
      <w:r>
        <w:rPr>
          <w:noProof/>
        </w:rPr>
        <w:t xml:space="preserve"> Smart</w:t>
      </w:r>
      <w:r w:rsidR="000037C8">
        <w:rPr>
          <w:noProof/>
        </w:rPr>
        <w:t xml:space="preserve"> </w:t>
      </w:r>
      <w:r>
        <w:rPr>
          <w:noProof/>
        </w:rPr>
        <w:t>Parking.</w:t>
      </w:r>
    </w:p>
    <w:p w14:paraId="1726CD57" w14:textId="77777777" w:rsidR="002F459E" w:rsidRDefault="002F459E" w:rsidP="003F4E12">
      <w:pPr>
        <w:rPr>
          <w:noProof/>
        </w:rPr>
      </w:pPr>
    </w:p>
    <w:p w14:paraId="50CF1E56" w14:textId="46A03EB3" w:rsidR="00580358" w:rsidRDefault="002F459E" w:rsidP="003F4E12">
      <w:pPr>
        <w:rPr>
          <w:noProof/>
        </w:rPr>
      </w:pPr>
      <w:r>
        <w:rPr>
          <w:noProof/>
        </w:rPr>
        <w:t>I</w:t>
      </w:r>
      <w:r w:rsidR="003F4E12" w:rsidRPr="00580358">
        <w:rPr>
          <w:noProof/>
        </w:rPr>
        <w:t>ntegrantes</w:t>
      </w:r>
      <w:r w:rsidR="00580358">
        <w:rPr>
          <w:noProof/>
        </w:rPr>
        <w:t>:</w:t>
      </w:r>
      <w:r>
        <w:rPr>
          <w:noProof/>
        </w:rPr>
        <w:t xml:space="preserve"> Amanda Biagi, Lisandra Lopes, Pedro Ficuciello, Priscila Matos, Ricardo Malan e Vinicius de Souza.</w:t>
      </w:r>
    </w:p>
    <w:p w14:paraId="0C92266F" w14:textId="77777777" w:rsidR="002F459E" w:rsidRDefault="002F459E" w:rsidP="003F4E12">
      <w:pPr>
        <w:rPr>
          <w:noProof/>
        </w:rPr>
      </w:pPr>
    </w:p>
    <w:p w14:paraId="5B7F23E6" w14:textId="06670E8C" w:rsidR="00580358" w:rsidRDefault="002F459E" w:rsidP="003F4E12">
      <w:pPr>
        <w:rPr>
          <w:noProof/>
        </w:rPr>
      </w:pPr>
      <w:r>
        <w:rPr>
          <w:noProof/>
        </w:rPr>
        <w:t>L</w:t>
      </w:r>
      <w:r w:rsidR="003F4E12" w:rsidRPr="00580358">
        <w:rPr>
          <w:noProof/>
        </w:rPr>
        <w:t>ogomarca</w:t>
      </w:r>
      <w:r w:rsidR="00580358">
        <w:rPr>
          <w:noProof/>
        </w:rPr>
        <w:t>:</w:t>
      </w:r>
      <w:r>
        <w:rPr>
          <w:noProof/>
        </w:rPr>
        <w:t xml:space="preserve"> </w:t>
      </w:r>
      <w:r w:rsidRPr="002F459E">
        <w:rPr>
          <w:noProof/>
        </w:rPr>
        <w:drawing>
          <wp:inline distT="0" distB="0" distL="0" distR="0" wp14:anchorId="3AA5C157" wp14:editId="03F6EE17">
            <wp:extent cx="3420622" cy="1513550"/>
            <wp:effectExtent l="0" t="0" r="0" b="0"/>
            <wp:docPr id="4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35E287C4-FA5C-4C80-8B5C-A2FB04326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35E287C4-FA5C-4C80-8B5C-A2FB04326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15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B953" w14:textId="0014F010" w:rsidR="002F459E" w:rsidRDefault="002F459E" w:rsidP="003F4E12">
      <w:pPr>
        <w:rPr>
          <w:noProof/>
        </w:rPr>
      </w:pPr>
    </w:p>
    <w:p w14:paraId="3E4A3A9A" w14:textId="77777777" w:rsidR="002F459E" w:rsidRDefault="002F459E" w:rsidP="003F4E12">
      <w:pPr>
        <w:rPr>
          <w:noProof/>
        </w:rPr>
      </w:pPr>
    </w:p>
    <w:p w14:paraId="0FB1953D" w14:textId="75521920" w:rsidR="00370E34" w:rsidRDefault="002F459E" w:rsidP="003F4E12">
      <w:pPr>
        <w:rPr>
          <w:noProof/>
        </w:rPr>
      </w:pPr>
      <w:r>
        <w:rPr>
          <w:noProof/>
        </w:rPr>
        <w:t>P</w:t>
      </w:r>
      <w:r w:rsidR="003F4E12" w:rsidRPr="00580358">
        <w:rPr>
          <w:noProof/>
        </w:rPr>
        <w:t xml:space="preserve">osicionamento no mercado / </w:t>
      </w:r>
      <w:r w:rsidR="003F4E12" w:rsidRPr="00AA7024">
        <w:rPr>
          <w:noProof/>
        </w:rPr>
        <w:t>acadêmico</w:t>
      </w:r>
      <w:r w:rsidRPr="00AA7024">
        <w:rPr>
          <w:noProof/>
        </w:rPr>
        <w:t>: Mobilidade urbana.</w:t>
      </w:r>
    </w:p>
    <w:p w14:paraId="07CAFF0B" w14:textId="228B2F4E" w:rsidR="002F459E" w:rsidRDefault="002F459E" w:rsidP="003F4E12">
      <w:pPr>
        <w:rPr>
          <w:noProof/>
        </w:rPr>
      </w:pPr>
    </w:p>
    <w:p w14:paraId="50A27C48" w14:textId="77777777" w:rsidR="002F459E" w:rsidRPr="00580358" w:rsidRDefault="002F459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26531423"/>
      <w:bookmarkStart w:id="7" w:name="_Toc124080447"/>
      <w:r>
        <w:rPr>
          <w:b/>
        </w:rPr>
        <w:t>CONTEXTO</w:t>
      </w:r>
      <w:bookmarkEnd w:id="6"/>
    </w:p>
    <w:p w14:paraId="0D3D9CEA" w14:textId="0CDD193A" w:rsidR="00391C8D" w:rsidRDefault="00391C8D" w:rsidP="00767DA9">
      <w:pPr>
        <w:rPr>
          <w:rFonts w:cs="Arial"/>
          <w:color w:val="000000"/>
          <w:shd w:val="clear" w:color="auto" w:fill="FFFFFF"/>
          <w:lang w:eastAsia="pt-BR"/>
        </w:rPr>
      </w:pPr>
    </w:p>
    <w:p w14:paraId="62DBC57C" w14:textId="1EC98FD4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O mercado GLOBAL de Internet das Coisas (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>), que engloba software, serviços, conectividade e dispositivos, alcançou US$ 130 bilhões em 2018 e deverá somar receitas de US$ 318 bilhões até 2023, crescendo a uma taxa composta anual de 20%, segundo dados da ABINC - Associação Brasileira de Internet das Coisas.</w:t>
      </w:r>
    </w:p>
    <w:p w14:paraId="4624AAAB" w14:textId="66EF1D6B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>Este ano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(2019), a expectativa é de uma receita em torno de R$ 36 bilhões, de acordo com dados de levantamento feito pela IDC para a ABES.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expectativa de crescimento para os investimentos em TI no Brasil para 2019 é de 10,5%, </w:t>
      </w:r>
      <w:r w:rsidRPr="00AA03B3">
        <w:rPr>
          <w:rFonts w:cs="Arial"/>
          <w:color w:val="000000"/>
          <w:shd w:val="clear" w:color="auto" w:fill="FFFFFF"/>
          <w:lang w:eastAsia="pt-BR"/>
        </w:rPr>
        <w:lastRenderedPageBreak/>
        <w:t>impulsionado pela venda de dispositivos, contra uma expectativa de crescimento médio mundial de 4,9%.</w:t>
      </w:r>
    </w:p>
    <w:p w14:paraId="258A4DB1" w14:textId="02631E4F" w:rsid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 Dos diferentes objetos conectados, e consequente aplicações, 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pode ser aplicada na mobilidade urbana com dispositivos para estacionamentos inteligentes, semáforos conectados e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ate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mesmo veículos conectados.</w:t>
      </w:r>
      <w:r>
        <w:rPr>
          <w:rFonts w:cs="Arial"/>
          <w:color w:val="000000"/>
          <w:shd w:val="clear" w:color="auto" w:fill="FFFFFF"/>
          <w:lang w:eastAsia="pt-BR"/>
        </w:rPr>
        <w:t xml:space="preserve"> </w:t>
      </w:r>
      <w:r w:rsidRPr="00AA03B3">
        <w:rPr>
          <w:rFonts w:cs="Arial"/>
          <w:color w:val="000000"/>
          <w:shd w:val="clear" w:color="auto" w:fill="FFFFFF"/>
          <w:lang w:eastAsia="pt-BR"/>
        </w:rPr>
        <w:t>Ao citar mobilidade urbana, um dos protagonistas é o estacionamento. Motoristas passam, em média, 10 a 20 minutos procurando um bom local para deixar o carro. Isso representa, além de irritação, gasto de recursos e impacto ambiental.</w:t>
      </w:r>
    </w:p>
    <w:p w14:paraId="2F8E6ED4" w14:textId="5EC6C7EF" w:rsidR="00AA03B3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  <w:t>Dados</w:t>
      </w:r>
      <w:r w:rsidR="006828CC">
        <w:rPr>
          <w:rFonts w:cs="Arial"/>
          <w:color w:val="000000"/>
          <w:shd w:val="clear" w:color="auto" w:fill="FFFFFF"/>
          <w:lang w:eastAsia="pt-BR"/>
        </w:rPr>
        <w:t xml:space="preserve"> fornecidos pela empresa jornalística </w:t>
      </w:r>
      <w:proofErr w:type="spellStart"/>
      <w:r w:rsidR="006828CC">
        <w:rPr>
          <w:rFonts w:cs="Arial"/>
          <w:color w:val="000000"/>
          <w:shd w:val="clear" w:color="auto" w:fill="FFFFFF"/>
          <w:lang w:eastAsia="pt-BR"/>
        </w:rPr>
        <w:t>AutoIndústria</w:t>
      </w:r>
      <w:proofErr w:type="spellEnd"/>
      <w:r w:rsidR="006828CC">
        <w:rPr>
          <w:rFonts w:cs="Arial"/>
          <w:color w:val="000000"/>
          <w:shd w:val="clear" w:color="auto" w:fill="FFFFFF"/>
          <w:lang w:eastAsia="pt-BR"/>
        </w:rPr>
        <w:t xml:space="preserve"> </w:t>
      </w:r>
      <w:r>
        <w:rPr>
          <w:rFonts w:cs="Arial"/>
          <w:color w:val="000000"/>
          <w:shd w:val="clear" w:color="auto" w:fill="FFFFFF"/>
          <w:lang w:eastAsia="pt-BR"/>
        </w:rPr>
        <w:t>comprovam que o</w:t>
      </w:r>
      <w:r w:rsidRPr="00391C8D">
        <w:rPr>
          <w:rFonts w:cs="Arial"/>
          <w:color w:val="000000"/>
          <w:shd w:val="clear" w:color="auto" w:fill="FFFFFF"/>
          <w:lang w:eastAsia="pt-BR"/>
        </w:rPr>
        <w:t xml:space="preserve"> Estado de São Paulo possui a maior frota circulante, com 18,9 milhões de veículos (28,76% do total), seguido por Minas Gerais com 8,1 milhões de veículos (12,28%) e Paraná com 5,2 milhões de veículos (7,83%). Contrapondo-se, as menores frotas estão nos estados do Amapá, com 122,5 mil veículos (0,19% do total), Roraima, com 125,1 mil veículos (0,19%), e Acre, com 192,1 mil veículos (0,29% do total).</w:t>
      </w:r>
    </w:p>
    <w:p w14:paraId="2FA78E05" w14:textId="695CE816" w:rsidR="00766C70" w:rsidRPr="00AA03B3" w:rsidRDefault="00AA03B3" w:rsidP="00AA03B3">
      <w:pPr>
        <w:ind w:left="1"/>
        <w:rPr>
          <w:rFonts w:cs="Arial"/>
          <w:color w:val="000000"/>
          <w:shd w:val="clear" w:color="auto" w:fill="FFFFFF"/>
          <w:lang w:eastAsia="pt-BR"/>
        </w:rPr>
      </w:pPr>
      <w:r>
        <w:rPr>
          <w:rFonts w:cs="Arial"/>
          <w:color w:val="000000"/>
          <w:shd w:val="clear" w:color="auto" w:fill="FFFFFF"/>
          <w:lang w:eastAsia="pt-BR"/>
        </w:rPr>
        <w:tab/>
      </w:r>
      <w:r w:rsidRPr="00AA03B3">
        <w:rPr>
          <w:rFonts w:cs="Arial"/>
          <w:color w:val="000000"/>
          <w:shd w:val="clear" w:color="auto" w:fill="FFFFFF"/>
          <w:lang w:eastAsia="pt-BR"/>
        </w:rPr>
        <w:t xml:space="preserve">A tecnologia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nesse caso, pode ajudar a reduzir os custos com combustível, pois com estacionamentos inteligentes e indicadores de vagas disponíveis, o tempo gasto a procura de um lugar para estacionar, diminui consideravelmente. Outra vertente benéfica, seria a sustentabilidade que o </w:t>
      </w:r>
      <w:proofErr w:type="spellStart"/>
      <w:r w:rsidRPr="00AA03B3">
        <w:rPr>
          <w:rFonts w:cs="Arial"/>
          <w:color w:val="000000"/>
          <w:shd w:val="clear" w:color="auto" w:fill="FFFFFF"/>
          <w:lang w:eastAsia="pt-BR"/>
        </w:rPr>
        <w:t>IoT</w:t>
      </w:r>
      <w:proofErr w:type="spellEnd"/>
      <w:r w:rsidRPr="00AA03B3">
        <w:rPr>
          <w:rFonts w:cs="Arial"/>
          <w:color w:val="000000"/>
          <w:shd w:val="clear" w:color="auto" w:fill="FFFFFF"/>
          <w:lang w:eastAsia="pt-BR"/>
        </w:rPr>
        <w:t xml:space="preserve"> nos estacionamentos proporcionaria, com menos tempo gasto a procura de vagas para estacionar, a queima de combustível e as emissões de CO2 diminuem, o que causa um impacto extremamente positivo no meio ambiente, já que esses são gases do efeito estufa, que geram um aquecimento global, que ameaça a vida do planeta terra.</w:t>
      </w:r>
    </w:p>
    <w:p w14:paraId="32751075" w14:textId="191D7B7F" w:rsidR="00391C8D" w:rsidRPr="00391C8D" w:rsidRDefault="00766C70" w:rsidP="00766C70">
      <w:pPr>
        <w:ind w:left="1"/>
        <w:rPr>
          <w:rFonts w:ascii="Times New Roman" w:hAnsi="Times New Roman"/>
          <w:lang w:eastAsia="pt-BR"/>
        </w:rPr>
      </w:pPr>
      <w:r>
        <w:rPr>
          <w:rFonts w:cs="Arial"/>
          <w:color w:val="000000"/>
          <w:lang w:eastAsia="pt-BR"/>
        </w:rPr>
        <w:tab/>
      </w:r>
      <w:r w:rsidR="00391C8D" w:rsidRPr="00391C8D">
        <w:rPr>
          <w:rFonts w:cs="Arial"/>
          <w:color w:val="000000"/>
          <w:lang w:eastAsia="pt-BR"/>
        </w:rPr>
        <w:t xml:space="preserve">Uma pesquisa da EY Consultoria, realizada para quantificar as vagas em 15 distritos do centro expandido da </w:t>
      </w:r>
      <w:r w:rsidR="00391C8D" w:rsidRPr="00391C8D">
        <w:t>capital</w:t>
      </w:r>
      <w:r w:rsidR="00391C8D" w:rsidRPr="00391C8D">
        <w:rPr>
          <w:rFonts w:cs="Arial"/>
          <w:color w:val="000000"/>
          <w:lang w:eastAsia="pt-BR"/>
        </w:rPr>
        <w:t xml:space="preserve"> paulista, mostra que existe lugar para apenas 384 mil carros dos 509 mil que vão para a região diariamente. Ou seja, 125 mil motoristas não conseguem vagas, passando mais tempo no trânsito </w:t>
      </w:r>
      <w:r w:rsidR="00391C8D" w:rsidRPr="00391C8D">
        <w:t>procurando</w:t>
      </w:r>
      <w:r w:rsidR="00391C8D" w:rsidRPr="00391C8D">
        <w:rPr>
          <w:rFonts w:cs="Arial"/>
          <w:color w:val="000000"/>
          <w:lang w:eastAsia="pt-BR"/>
        </w:rPr>
        <w:t xml:space="preserve"> por elas.</w:t>
      </w:r>
    </w:p>
    <w:p w14:paraId="4228E014" w14:textId="77777777" w:rsidR="00391C8D" w:rsidRPr="003F4E12" w:rsidRDefault="00391C8D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26531424"/>
      <w:r w:rsidRPr="00084588">
        <w:rPr>
          <w:b/>
        </w:rPr>
        <w:lastRenderedPageBreak/>
        <w:t>Problema / justificativa do projeto</w:t>
      </w:r>
      <w:bookmarkEnd w:id="8"/>
    </w:p>
    <w:p w14:paraId="123F2EC5" w14:textId="63378B2F" w:rsidR="00766C70" w:rsidRPr="00391C8D" w:rsidRDefault="00766C70" w:rsidP="00766C70">
      <w:r>
        <w:tab/>
      </w:r>
      <w:r w:rsidR="00391C8D" w:rsidRPr="00391C8D">
        <w:t xml:space="preserve">A problemática surge a partir de uma demanda crescente de carros no Brasil. O Sindipeças estima que haverá crescimento da frota de 2,3% em 2019 e de 2,6% em 2020, alcançando, respectivamente, 45,8 milhões e 47,1 milhões de veículos. Mediante essa exposição, é necessário que o País se mantenha preparado para essa alta e pensando nisso, surge então o projeto </w:t>
      </w:r>
      <w:proofErr w:type="spellStart"/>
      <w:r w:rsidR="00200DA8" w:rsidRPr="00200DA8">
        <w:t>Smart</w:t>
      </w:r>
      <w:r w:rsidR="00391C8D" w:rsidRPr="00200DA8">
        <w:t>Parking</w:t>
      </w:r>
      <w:proofErr w:type="spellEnd"/>
      <w:r w:rsidR="00391C8D" w:rsidRPr="00391C8D">
        <w:t>, o nosso anseio está baseado no contingente de carros em circulação. Imaginemos um evento com dimensão como rock in rio comportando aproximadamente 100 mil pessoas e o fluxo de carros que esse evento gera para os estacionamentos da região. Consequentemente, é fato que algumas vagas não são utilizadas por ficarem muitas vezes nos extremos dos estacionamentos.</w:t>
      </w:r>
    </w:p>
    <w:p w14:paraId="53587DF5" w14:textId="5222AE04" w:rsidR="00391C8D" w:rsidRPr="00766C70" w:rsidRDefault="00766C70" w:rsidP="00766C70">
      <w:r>
        <w:tab/>
      </w:r>
      <w:r w:rsidR="00F4010B">
        <w:t>Um dos pontos principais da nossa ferramenta é</w:t>
      </w:r>
      <w:r w:rsidR="00391C8D" w:rsidRPr="00391C8D">
        <w:t xml:space="preserve"> diminuir o tempo que as pessoas gastam para encontrar vagas dentro do estacionamento, seja em um evento de grande escala ou até mesmo em regiões que dispõe de elevad</w:t>
      </w:r>
      <w:r w:rsidR="005111CE">
        <w:t>o</w:t>
      </w:r>
      <w:r w:rsidR="00391C8D" w:rsidRPr="00391C8D">
        <w:t xml:space="preserve">s índices de tráfego de automóveis como os centros urbanos. Disponibilizando um serviço que conseguirá dar visibilidade de todas as vagas disponíveis e ocupadas de um estacionamento ao responsável do local e ao cliente como um diferencial estratégico de redução de tempo investido na circulação para achar uma vaga. </w:t>
      </w:r>
      <w:r w:rsidR="00391C8D" w:rsidRPr="00766C70">
        <w:t xml:space="preserve">As vantagens propostas ao </w:t>
      </w:r>
      <w:r w:rsidR="00F4010B">
        <w:t xml:space="preserve">nosso cliente </w:t>
      </w:r>
      <w:r w:rsidR="00391C8D" w:rsidRPr="00766C70">
        <w:t>são</w:t>
      </w:r>
      <w:r w:rsidR="00391C8D" w:rsidRPr="00391C8D">
        <w:t xml:space="preserve"> inúmeras, mas principalmente na redução dos custos com funcionários contratados para efetuar a atividade de direcionar os motoristas a vagas específicas com a probabilidade de não ser assertiva de acordo com o modelo do carro.</w:t>
      </w:r>
    </w:p>
    <w:p w14:paraId="5FCD3F94" w14:textId="77777777" w:rsidR="00391C8D" w:rsidRDefault="00391C8D" w:rsidP="00A53FEA"/>
    <w:p w14:paraId="28CA5251" w14:textId="7E5182D0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391C8D">
        <w:t xml:space="preserve">Buscamos trazer maior autonomia </w:t>
      </w:r>
      <w:r w:rsidRPr="00766C70">
        <w:t>nos</w:t>
      </w:r>
      <w:r w:rsidRPr="00391C8D">
        <w:t xml:space="preserve"> estacionamentos de nossos contratantes; </w:t>
      </w:r>
    </w:p>
    <w:p w14:paraId="38013CB6" w14:textId="7E9C522A" w:rsidR="00391C8D" w:rsidRPr="00391C8D" w:rsidRDefault="00391C8D" w:rsidP="00CC2300">
      <w:pPr>
        <w:pStyle w:val="PargrafodaLista"/>
        <w:numPr>
          <w:ilvl w:val="0"/>
          <w:numId w:val="14"/>
        </w:numPr>
      </w:pPr>
      <w:r w:rsidRPr="00766C70">
        <w:t>Promover a oportunidade de</w:t>
      </w:r>
      <w:r w:rsidRPr="00391C8D">
        <w:t xml:space="preserve"> buscar planos e estratégias para impulsionar os lucros de seu estacionamento</w:t>
      </w:r>
      <w:r w:rsidRPr="00766C70">
        <w:t>;</w:t>
      </w:r>
    </w:p>
    <w:p w14:paraId="35EA34EA" w14:textId="0EC3AA23" w:rsidR="003F4E12" w:rsidRPr="00766C70" w:rsidRDefault="00391C8D" w:rsidP="00CC2300">
      <w:pPr>
        <w:pStyle w:val="PargrafodaLista"/>
        <w:numPr>
          <w:ilvl w:val="0"/>
          <w:numId w:val="14"/>
        </w:numPr>
      </w:pPr>
      <w:r w:rsidRPr="00391C8D">
        <w:t>Trazer mais conforto aos usuários do estacionamento, assim como agilidade, optando por vagas e/ou locais de seu gosto.</w:t>
      </w:r>
    </w:p>
    <w:p w14:paraId="0362BB17" w14:textId="77777777" w:rsidR="00391C8D" w:rsidRPr="00391C8D" w:rsidRDefault="00391C8D" w:rsidP="00391C8D">
      <w:pPr>
        <w:tabs>
          <w:tab w:val="clear" w:pos="851"/>
        </w:tabs>
        <w:spacing w:before="240" w:after="160" w:line="240" w:lineRule="auto"/>
        <w:ind w:left="720"/>
        <w:textAlignment w:val="baseline"/>
        <w:rPr>
          <w:rFonts w:cs="Arial"/>
          <w:color w:val="000000"/>
          <w:lang w:eastAsia="pt-BR"/>
        </w:rPr>
      </w:pP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26531425"/>
      <w:r w:rsidRPr="00192CAB">
        <w:rPr>
          <w:b/>
        </w:rPr>
        <w:lastRenderedPageBreak/>
        <w:t>objetivo da solução</w:t>
      </w:r>
      <w:bookmarkEnd w:id="9"/>
    </w:p>
    <w:p w14:paraId="78CF1FBA" w14:textId="141D66AD" w:rsidR="00391C8D" w:rsidRDefault="00766C70" w:rsidP="00766C70">
      <w:r>
        <w:tab/>
      </w:r>
      <w:r w:rsidR="00391C8D" w:rsidRPr="00391C8D">
        <w:t xml:space="preserve">O projeto </w:t>
      </w:r>
      <w:r w:rsidR="0035661D">
        <w:t>SMCV</w:t>
      </w:r>
      <w:r w:rsidR="00391C8D" w:rsidRPr="00391C8D">
        <w:t xml:space="preserve"> é um software </w:t>
      </w:r>
      <w:r w:rsidR="00391C8D" w:rsidRPr="00766C70">
        <w:t>de gestão</w:t>
      </w:r>
      <w:r w:rsidR="00391C8D" w:rsidRPr="00391C8D">
        <w:t xml:space="preserve"> de controle das vagas </w:t>
      </w:r>
      <w:r w:rsidR="00E362C0" w:rsidRPr="00766C70">
        <w:t>de estacionamentos</w:t>
      </w:r>
      <w:r w:rsidR="00391C8D" w:rsidRPr="00391C8D">
        <w:t>. Utilizaremos sensores ligados ao Arduino que fará a coleta de dados de um veículo a uma determinada proximidade dos sensores</w:t>
      </w:r>
      <w:r w:rsidR="005111CE">
        <w:t xml:space="preserve"> que</w:t>
      </w:r>
      <w:r w:rsidR="00391C8D" w:rsidRPr="00391C8D">
        <w:t xml:space="preserve"> serão armazenados e disponibilizados para o contratante. As informações serão representadas através de gráficos para análise de diferentes formas, como por exemplo: Qual é o dia mais movimentado? Qual horário é mais movimentado? Quais são as vagas mais utilizadas?</w:t>
      </w:r>
    </w:p>
    <w:p w14:paraId="76F2F42C" w14:textId="5DA455C3" w:rsidR="000C4ECC" w:rsidRPr="005A22FF" w:rsidRDefault="000C4ECC" w:rsidP="000C4ECC">
      <w:r>
        <w:tab/>
      </w:r>
      <w:r w:rsidRPr="005A22FF">
        <w:t xml:space="preserve">A ferramenta SMCV desenvolvida pela </w:t>
      </w:r>
      <w:proofErr w:type="spellStart"/>
      <w:r w:rsidRPr="005A22FF">
        <w:t>Smart</w:t>
      </w:r>
      <w:proofErr w:type="spellEnd"/>
      <w:r w:rsidRPr="005A22FF">
        <w:t xml:space="preserve"> Parking, tem o objetivo</w:t>
      </w:r>
      <w:r w:rsidR="0056235E">
        <w:t xml:space="preserve"> de</w:t>
      </w:r>
      <w:r w:rsidR="0056235E" w:rsidRPr="005A22FF">
        <w:t xml:space="preserve"> </w:t>
      </w:r>
      <w:r w:rsidR="0056235E">
        <w:t>disponibilizar informações assertivas que auxiliem na tomada de decisões dos estacionamentos e</w:t>
      </w:r>
      <w:r w:rsidRPr="005A22FF">
        <w:t xml:space="preserve"> diminuir o tempo</w:t>
      </w:r>
      <w:r>
        <w:t xml:space="preserve"> </w:t>
      </w:r>
      <w:r w:rsidRPr="005A22FF">
        <w:t>gasto no dia a dia pelo os motoristas a procura de uma vaga para estacionar o seu veículo.</w:t>
      </w:r>
    </w:p>
    <w:p w14:paraId="618E3930" w14:textId="7BEE6881" w:rsidR="000C4ECC" w:rsidRPr="005A22FF" w:rsidRDefault="000C4ECC" w:rsidP="000C4ECC">
      <w:r>
        <w:tab/>
      </w:r>
      <w:r w:rsidRPr="005A22FF">
        <w:t xml:space="preserve">O </w:t>
      </w:r>
      <w:r>
        <w:t>proprietário do estacionamento</w:t>
      </w:r>
      <w:r w:rsidRPr="005A22FF">
        <w:t xml:space="preserve"> </w:t>
      </w:r>
      <w:r>
        <w:t>ao</w:t>
      </w:r>
      <w:r w:rsidRPr="005A22FF">
        <w:t xml:space="preserve"> adquirir a ferramenta, sai beneficiado com </w:t>
      </w:r>
      <w:r>
        <w:t>ricas</w:t>
      </w:r>
      <w:r w:rsidRPr="005A22FF">
        <w:t xml:space="preserve"> informações que por si só</w:t>
      </w:r>
      <w:r>
        <w:t xml:space="preserve"> </w:t>
      </w:r>
      <w:r w:rsidRPr="005A22FF">
        <w:t xml:space="preserve">já são de grande valia se forem bem usadas. Na plataforma digital da </w:t>
      </w:r>
      <w:proofErr w:type="spellStart"/>
      <w:r w:rsidRPr="005A22FF">
        <w:t>Smart</w:t>
      </w:r>
      <w:proofErr w:type="spellEnd"/>
      <w:r w:rsidRPr="005A22FF">
        <w:t xml:space="preserve"> Parking, serão</w:t>
      </w:r>
      <w:r>
        <w:t xml:space="preserve"> </w:t>
      </w:r>
      <w:r w:rsidRPr="005A22FF">
        <w:t>fornecidos gráficos e alertas que geram dados e informações do estacionamento, como por</w:t>
      </w:r>
      <w:r>
        <w:t xml:space="preserve"> </w:t>
      </w:r>
      <w:r w:rsidRPr="005A22FF">
        <w:t>exemplo, qual é o horário de maior movimento, qual a vaga mais utilizada, quanto tempo os</w:t>
      </w:r>
      <w:r>
        <w:t xml:space="preserve"> </w:t>
      </w:r>
      <w:r w:rsidRPr="005A22FF">
        <w:t>motoristas costumam deixar os seus carros no local e várias outras possibilidades de</w:t>
      </w:r>
      <w:r>
        <w:t xml:space="preserve"> </w:t>
      </w:r>
      <w:r w:rsidRPr="005A22FF">
        <w:t xml:space="preserve">informações, que o cliente por meio delas, pode estruturar o seu marketing, produzir ofertas </w:t>
      </w:r>
      <w:proofErr w:type="spellStart"/>
      <w:r>
        <w:t>etc</w:t>
      </w:r>
      <w:proofErr w:type="spellEnd"/>
      <w:r>
        <w:t>,</w:t>
      </w:r>
      <w:r w:rsidRPr="005A22FF">
        <w:t xml:space="preserve"> gerando maiores lucros, descobrindo possíveis problemas e tendo o total controle do seu</w:t>
      </w:r>
      <w:r>
        <w:t xml:space="preserve"> </w:t>
      </w:r>
      <w:r w:rsidRPr="005A22FF">
        <w:t>negócio.</w:t>
      </w:r>
    </w:p>
    <w:p w14:paraId="76AD71C8" w14:textId="100E2BDF" w:rsidR="000C4ECC" w:rsidRPr="00391C8D" w:rsidRDefault="000C4ECC" w:rsidP="00766C70">
      <w:r>
        <w:tab/>
      </w:r>
      <w:r w:rsidRPr="005A22FF">
        <w:t>Além disso, estará de certa forma contribuindo para o</w:t>
      </w:r>
      <w:r>
        <w:t xml:space="preserve"> </w:t>
      </w:r>
      <w:r w:rsidRPr="005A22FF">
        <w:t>meio ambiente, pois com a facilidade de encontrar vagas que seu estacionamento</w:t>
      </w:r>
      <w:r>
        <w:t xml:space="preserve"> </w:t>
      </w:r>
      <w:r w:rsidRPr="005A22FF">
        <w:t>proporcionara, a queima de combustível gasto com o tempo de procura de vaga no</w:t>
      </w:r>
      <w:r>
        <w:t xml:space="preserve"> </w:t>
      </w:r>
      <w:r w:rsidRPr="005A22FF">
        <w:t>estacionamento, diminuirá, consequentemente a liberação do</w:t>
      </w:r>
      <w:r>
        <w:t xml:space="preserve"> </w:t>
      </w:r>
      <w:r w:rsidRPr="005A22FF">
        <w:t>gás C02, presente no efeito</w:t>
      </w:r>
      <w:r>
        <w:t xml:space="preserve"> </w:t>
      </w:r>
      <w:r w:rsidRPr="005A22FF">
        <w:t>estufa que causa o aquecimento global, também terá</w:t>
      </w:r>
      <w:r>
        <w:t xml:space="preserve"> </w:t>
      </w:r>
      <w:r w:rsidRPr="005A22FF">
        <w:t>uma queda, preservando assim o</w:t>
      </w:r>
      <w:r>
        <w:t xml:space="preserve"> </w:t>
      </w:r>
      <w:r w:rsidRPr="005A22FF">
        <w:t>planeta.</w:t>
      </w:r>
    </w:p>
    <w:p w14:paraId="39703530" w14:textId="20B53BB8" w:rsidR="000C4ECC" w:rsidRPr="00391C8D" w:rsidRDefault="00766C70" w:rsidP="00766C70">
      <w:r>
        <w:tab/>
      </w:r>
      <w:r w:rsidR="00391C8D" w:rsidRPr="00391C8D">
        <w:t xml:space="preserve">Nosso diferencial consiste na disponibilidade de uma plataforma visual planejada de acordo com o layout do estacionamento ao qual receberá nossos serviços para facilitar o encontro entre automóveis e vagas disponíveis. É primordial ressaltar que a plataforma disponibilizará não apenas o layout do </w:t>
      </w:r>
      <w:r w:rsidR="00391C8D" w:rsidRPr="00766C70">
        <w:t>estacionamento,</w:t>
      </w:r>
      <w:r w:rsidR="00391C8D" w:rsidRPr="00391C8D">
        <w:t xml:space="preserve"> mas também todas as especificações necessárias como quais são as vagas de carro </w:t>
      </w:r>
      <w:r w:rsidR="00391C8D" w:rsidRPr="00391C8D">
        <w:lastRenderedPageBreak/>
        <w:t>de pequeno, médio e grande porte, além das vagas para moto e a sinalização das respectivas vagas disponíveis e ocupadas para proporcionar autonomia aos clientes.</w:t>
      </w:r>
    </w:p>
    <w:p w14:paraId="662E6477" w14:textId="4D29298D" w:rsidR="003F4E12" w:rsidRDefault="003F4E12" w:rsidP="003F4E12"/>
    <w:p w14:paraId="3F2BE741" w14:textId="77777777" w:rsidR="005A22FF" w:rsidRDefault="005A22FF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26531426"/>
      <w:r w:rsidRPr="00192CAB">
        <w:rPr>
          <w:b/>
        </w:rPr>
        <w:t>diagrama da solução</w:t>
      </w:r>
      <w:bookmarkEnd w:id="10"/>
    </w:p>
    <w:p w14:paraId="360ED9D1" w14:textId="72C6ECE8" w:rsidR="005A22FF" w:rsidRPr="005A22FF" w:rsidRDefault="005A22FF" w:rsidP="003F4E12"/>
    <w:p w14:paraId="37621986" w14:textId="6C289F98" w:rsidR="000C4ECC" w:rsidRDefault="000C4ECC" w:rsidP="000C4ECC">
      <w:pPr>
        <w:rPr>
          <w:rFonts w:cs="Arial"/>
        </w:rPr>
      </w:pPr>
      <w:r>
        <w:rPr>
          <w:rFonts w:cs="Arial"/>
        </w:rPr>
        <w:tab/>
        <w:t>O</w:t>
      </w:r>
      <w:r w:rsidRPr="002A7908">
        <w:rPr>
          <w:rFonts w:cs="Arial"/>
        </w:rPr>
        <w:t xml:space="preserve">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 xml:space="preserve">(HLD), técnica que descreve a relação entre as várias funções do sistema, como fluxo da informação, modelos e processos de negócios e estruturação dos dados, </w:t>
      </w:r>
      <w:r>
        <w:rPr>
          <w:rFonts w:cs="Arial"/>
        </w:rPr>
        <w:t xml:space="preserve">mostra </w:t>
      </w:r>
      <w:r w:rsidRPr="002A7908">
        <w:rPr>
          <w:rFonts w:cs="Arial"/>
        </w:rPr>
        <w:t xml:space="preserve">uma tela com pontos vermelhos e verdes, onde trata-se de ocupado e livre, respectivamente. </w:t>
      </w:r>
    </w:p>
    <w:p w14:paraId="4979E82B" w14:textId="071FDB31" w:rsidR="000C4ECC" w:rsidRDefault="000C4ECC" w:rsidP="000C4ECC">
      <w:pPr>
        <w:rPr>
          <w:rFonts w:cs="Arial"/>
        </w:rPr>
      </w:pPr>
      <w:r>
        <w:rPr>
          <w:rFonts w:cs="Arial"/>
        </w:rPr>
        <w:tab/>
      </w:r>
      <w:r w:rsidRPr="002A7908">
        <w:rPr>
          <w:rFonts w:cs="Arial"/>
        </w:rPr>
        <w:t xml:space="preserve">Os pontos representam a localização dos sensores, sendo que também é observado um sinal de </w:t>
      </w:r>
      <w:r w:rsidRPr="002A7908">
        <w:rPr>
          <w:rFonts w:cs="Arial"/>
          <w:i/>
        </w:rPr>
        <w:t>Wireless</w:t>
      </w:r>
      <w:r w:rsidRPr="002A7908">
        <w:rPr>
          <w:rFonts w:cs="Arial"/>
        </w:rPr>
        <w:t xml:space="preserve">, que demonstra que toda a comunicação é feita via Conexão </w:t>
      </w:r>
      <w:r w:rsidRPr="002A7908">
        <w:rPr>
          <w:rFonts w:cs="Arial"/>
          <w:i/>
        </w:rPr>
        <w:t>Wi-Fi</w:t>
      </w:r>
      <w:r w:rsidRPr="002A7908">
        <w:rPr>
          <w:rFonts w:cs="Arial"/>
        </w:rPr>
        <w:t xml:space="preserve">, levando os dados para a nuvem da </w:t>
      </w:r>
      <w:r w:rsidRPr="002A7908">
        <w:rPr>
          <w:rFonts w:cs="Arial"/>
          <w:i/>
        </w:rPr>
        <w:t>Microsoft Azure</w:t>
      </w:r>
      <w:r w:rsidRPr="002A7908">
        <w:rPr>
          <w:rFonts w:cs="Arial"/>
        </w:rPr>
        <w:t>, e retorna os dados captados e tratados para os navegadores dos computadores dos donos do estacionamento, nosso cliente.</w:t>
      </w:r>
    </w:p>
    <w:p w14:paraId="0BED76AC" w14:textId="2FEE6AD8" w:rsidR="000C4ECC" w:rsidRDefault="000C4ECC" w:rsidP="003F4E12"/>
    <w:p w14:paraId="6885A972" w14:textId="4CE923DF" w:rsidR="000C4ECC" w:rsidRDefault="00580358" w:rsidP="003F4E12">
      <w:r>
        <w:rPr>
          <w:noProof/>
        </w:rPr>
        <w:drawing>
          <wp:inline distT="0" distB="0" distL="0" distR="0" wp14:anchorId="2711F3FC" wp14:editId="76C9D971">
            <wp:extent cx="5752465" cy="3604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325" w14:textId="35AE1D39" w:rsidR="005A22FF" w:rsidRDefault="005A22FF" w:rsidP="003F4E12"/>
    <w:p w14:paraId="2D0B5FD2" w14:textId="4297D25B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5C68C972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CC2300">
      <w:pPr>
        <w:pStyle w:val="Ttulo1"/>
        <w:numPr>
          <w:ilvl w:val="0"/>
          <w:numId w:val="13"/>
        </w:numPr>
      </w:pPr>
      <w:bookmarkStart w:id="11" w:name="_Toc2653142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2653142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11F2A776" w14:textId="19C01EBE" w:rsidR="00BA18C1" w:rsidRDefault="00370E34" w:rsidP="00124F5F">
      <w:r w:rsidRPr="004B1208">
        <w:tab/>
      </w:r>
      <w:r w:rsidR="00BA18C1">
        <w:t>De</w:t>
      </w:r>
      <w:r w:rsidR="00124F5F">
        <w:t xml:space="preserve"> acordo com a metodologia ágil adotada</w:t>
      </w:r>
      <w:r w:rsidR="00BA18C1">
        <w:t>:</w:t>
      </w:r>
    </w:p>
    <w:p w14:paraId="7A680F80" w14:textId="77777777" w:rsidR="00BA18C1" w:rsidRDefault="00BA18C1" w:rsidP="00124F5F"/>
    <w:p w14:paraId="04EB861A" w14:textId="3D8FF990" w:rsidR="00BA18C1" w:rsidRDefault="00BA18C1" w:rsidP="00124F5F">
      <w:pPr>
        <w:rPr>
          <w:b/>
          <w:bCs/>
        </w:rPr>
      </w:pPr>
      <w:r w:rsidRPr="00AE53E7">
        <w:rPr>
          <w:b/>
          <w:bCs/>
        </w:rPr>
        <w:t>2º Sprint</w:t>
      </w:r>
    </w:p>
    <w:p w14:paraId="5765DC2F" w14:textId="77777777" w:rsidR="00AE53E7" w:rsidRPr="00AE53E7" w:rsidRDefault="00AE53E7" w:rsidP="00124F5F">
      <w:pPr>
        <w:rPr>
          <w:b/>
          <w:bCs/>
        </w:rPr>
      </w:pPr>
    </w:p>
    <w:p w14:paraId="43E11363" w14:textId="1F53A1A0" w:rsidR="00BA18C1" w:rsidRPr="00215F26" w:rsidRDefault="00124F5F" w:rsidP="00124F5F">
      <w:r w:rsidRPr="00215F26">
        <w:t>Scrum Master</w:t>
      </w:r>
      <w:r w:rsidR="00BA18C1" w:rsidRPr="00215F26">
        <w:t xml:space="preserve">: Priscila </w:t>
      </w:r>
      <w:r w:rsidR="00215F26" w:rsidRPr="00215F26">
        <w:t>Matos</w:t>
      </w:r>
    </w:p>
    <w:p w14:paraId="251EA0E8" w14:textId="2E3962A9" w:rsidR="00BA18C1" w:rsidRPr="00215F26" w:rsidRDefault="00124F5F" w:rsidP="00124F5F">
      <w:pPr>
        <w:rPr>
          <w:lang w:val="en-US"/>
        </w:rPr>
      </w:pPr>
      <w:r w:rsidRPr="00215F26">
        <w:rPr>
          <w:lang w:val="en-US"/>
        </w:rPr>
        <w:t>Product Owner</w:t>
      </w:r>
      <w:r w:rsidR="00BA18C1" w:rsidRPr="00215F26">
        <w:rPr>
          <w:lang w:val="en-US"/>
        </w:rPr>
        <w:t>: V</w:t>
      </w:r>
      <w:r w:rsidR="00215F26" w:rsidRPr="00215F26">
        <w:rPr>
          <w:lang w:val="en-US"/>
        </w:rPr>
        <w:t>i</w:t>
      </w:r>
      <w:r w:rsidR="00BA18C1" w:rsidRPr="00215F26">
        <w:rPr>
          <w:lang w:val="en-US"/>
        </w:rPr>
        <w:t>nicius</w:t>
      </w:r>
      <w:r w:rsidR="00215F26" w:rsidRPr="00215F26">
        <w:rPr>
          <w:lang w:val="en-US"/>
        </w:rPr>
        <w:t xml:space="preserve"> de So</w:t>
      </w:r>
      <w:r w:rsidR="00215F26">
        <w:rPr>
          <w:lang w:val="en-US"/>
        </w:rPr>
        <w:t>uza</w:t>
      </w:r>
    </w:p>
    <w:p w14:paraId="1B3FFBD7" w14:textId="59B307E5" w:rsidR="00BA18C1" w:rsidRDefault="00124F5F" w:rsidP="00124F5F">
      <w:r>
        <w:t>Time de Desenvolvimento</w:t>
      </w:r>
      <w:r w:rsidR="00BA18C1">
        <w:t>: Amanda, Lisandra, Pedro e Ricardo.</w:t>
      </w:r>
    </w:p>
    <w:p w14:paraId="4442CFBB" w14:textId="52281638" w:rsidR="00BA18C1" w:rsidRDefault="00BA18C1" w:rsidP="00124F5F"/>
    <w:p w14:paraId="66E941A7" w14:textId="13857F75" w:rsidR="00BA18C1" w:rsidRDefault="00E362C0" w:rsidP="00124F5F">
      <w:r>
        <w:tab/>
      </w:r>
      <w:r w:rsidR="00BA18C1">
        <w:t>Priscila: Responsável por contribuir para o desenvolvimento do grupo, agendando reuniões periódicas, promovendo feedback</w:t>
      </w:r>
      <w:r w:rsidR="00767DA9">
        <w:t xml:space="preserve"> etc</w:t>
      </w:r>
      <w:r w:rsidR="00BA18C1">
        <w:t>. Além disso, atuou como desenvolvedora responsável pel</w:t>
      </w:r>
      <w:r w:rsidR="00767DA9">
        <w:t xml:space="preserve">a elaboração </w:t>
      </w:r>
      <w:r w:rsidR="00BA18C1">
        <w:t xml:space="preserve">da modelagem de dados e </w:t>
      </w:r>
      <w:proofErr w:type="spellStart"/>
      <w:r w:rsidR="00BA18C1">
        <w:t>arquiterura</w:t>
      </w:r>
      <w:proofErr w:type="spellEnd"/>
      <w:r w:rsidR="00BA18C1">
        <w:t xml:space="preserve">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2831E4E4" w14:textId="77777777" w:rsidR="00BA18C1" w:rsidRDefault="00BA18C1" w:rsidP="00124F5F"/>
    <w:p w14:paraId="088143C9" w14:textId="181EB8BE" w:rsidR="00BA18C1" w:rsidRDefault="00E362C0" w:rsidP="00124F5F">
      <w:r>
        <w:tab/>
      </w:r>
      <w:proofErr w:type="spellStart"/>
      <w:r w:rsidR="00BA18C1">
        <w:t>Vincius</w:t>
      </w:r>
      <w:proofErr w:type="spellEnd"/>
      <w:r w:rsidR="00BA18C1">
        <w:t>: Responsável pelo desenvolvimento de backlog e</w:t>
      </w:r>
      <w:r w:rsidR="00767DA9">
        <w:t xml:space="preserve"> pelas</w:t>
      </w:r>
      <w:r w:rsidR="00BA18C1">
        <w:t xml:space="preserve"> sprints internas. Ademais, contribuiu no desenvolvimento da modelagem de da</w:t>
      </w:r>
      <w:r w:rsidR="005111CE">
        <w:t>d</w:t>
      </w:r>
      <w:r w:rsidR="00BA18C1">
        <w:t>os e arquite</w:t>
      </w:r>
      <w:r w:rsidR="00AE53E7">
        <w:t>tu</w:t>
      </w:r>
      <w:r w:rsidR="00BA18C1">
        <w:t xml:space="preserve">ra do banco de dados no MySQL </w:t>
      </w:r>
      <w:proofErr w:type="spellStart"/>
      <w:r w:rsidR="00BA18C1">
        <w:t>Workebench</w:t>
      </w:r>
      <w:proofErr w:type="spellEnd"/>
      <w:r w:rsidR="00BA18C1">
        <w:t>.</w:t>
      </w:r>
    </w:p>
    <w:p w14:paraId="0C3AB3CC" w14:textId="0A937C62" w:rsidR="00BA18C1" w:rsidRDefault="00BA18C1" w:rsidP="00124F5F"/>
    <w:p w14:paraId="5717676F" w14:textId="5BCA1C18" w:rsidR="00BA18C1" w:rsidRDefault="00E362C0" w:rsidP="00124F5F">
      <w:r>
        <w:tab/>
      </w:r>
      <w:r w:rsidR="00BA18C1">
        <w:t xml:space="preserve">Amanda e Pedro: Responsáveis pelo desenvolvimento </w:t>
      </w:r>
      <w:r w:rsidR="00AE53E7">
        <w:t>da interface gráfica de cadastro e validação das funcionalidades.</w:t>
      </w:r>
    </w:p>
    <w:p w14:paraId="4AD25265" w14:textId="01AFD3DF" w:rsidR="00BA18C1" w:rsidRDefault="00BA18C1" w:rsidP="00124F5F"/>
    <w:p w14:paraId="515FCA0F" w14:textId="73A4A5C0" w:rsidR="00BA18C1" w:rsidRDefault="00E362C0" w:rsidP="00124F5F">
      <w:r>
        <w:tab/>
      </w:r>
      <w:r w:rsidR="00BA18C1">
        <w:t xml:space="preserve">Lisandra e Ricardo: Responsáveis pelo desenvolvimento da </w:t>
      </w:r>
      <w:r w:rsidR="00AE53E7">
        <w:t xml:space="preserve">interface gráfica </w:t>
      </w:r>
      <w:r w:rsidR="00BA18C1">
        <w:t xml:space="preserve">institucional </w:t>
      </w:r>
      <w:r w:rsidR="00AE53E7">
        <w:t>e validação das funcionalidades.</w:t>
      </w:r>
    </w:p>
    <w:p w14:paraId="1BC38E89" w14:textId="383FD5F7" w:rsidR="00BA18C1" w:rsidRDefault="00BA18C1" w:rsidP="00124F5F"/>
    <w:p w14:paraId="0400476A" w14:textId="77777777" w:rsidR="00BA18C1" w:rsidRDefault="00BA18C1" w:rsidP="00124F5F"/>
    <w:p w14:paraId="1AE65FFA" w14:textId="6678F33C" w:rsidR="00BA18C1" w:rsidRPr="00B04730" w:rsidRDefault="00BA18C1" w:rsidP="00BA18C1">
      <w:pPr>
        <w:rPr>
          <w:b/>
          <w:bCs/>
          <w:lang w:val="en-US"/>
        </w:rPr>
      </w:pPr>
      <w:r w:rsidRPr="00B04730">
        <w:rPr>
          <w:b/>
          <w:bCs/>
          <w:lang w:val="en-US"/>
        </w:rPr>
        <w:t>3º Sprint</w:t>
      </w:r>
    </w:p>
    <w:p w14:paraId="49181FFD" w14:textId="77777777" w:rsidR="00AE53E7" w:rsidRPr="00B04730" w:rsidRDefault="00AE53E7" w:rsidP="00BA18C1">
      <w:pPr>
        <w:rPr>
          <w:lang w:val="en-US"/>
        </w:rPr>
      </w:pPr>
    </w:p>
    <w:p w14:paraId="12FCC2E1" w14:textId="327C1106" w:rsidR="00BA18C1" w:rsidRPr="00215F26" w:rsidRDefault="00BA18C1" w:rsidP="00BA18C1">
      <w:r w:rsidRPr="00215F26">
        <w:t>Scrum Master: Pedro</w:t>
      </w:r>
      <w:r w:rsidR="00215F26" w:rsidRPr="00215F26">
        <w:t xml:space="preserve"> </w:t>
      </w:r>
      <w:proofErr w:type="spellStart"/>
      <w:r w:rsidR="00215F26" w:rsidRPr="00215F26">
        <w:t>Ficuciello</w:t>
      </w:r>
      <w:proofErr w:type="spellEnd"/>
    </w:p>
    <w:p w14:paraId="05CCE90A" w14:textId="192437E9" w:rsidR="00BA18C1" w:rsidRPr="00215F26" w:rsidRDefault="00BA18C1" w:rsidP="00BA18C1">
      <w:proofErr w:type="spellStart"/>
      <w:r w:rsidRPr="00215F26">
        <w:t>Product</w:t>
      </w:r>
      <w:proofErr w:type="spellEnd"/>
      <w:r w:rsidRPr="00215F26">
        <w:t xml:space="preserve"> </w:t>
      </w:r>
      <w:proofErr w:type="spellStart"/>
      <w:r w:rsidRPr="00215F26">
        <w:t>Owner</w:t>
      </w:r>
      <w:proofErr w:type="spellEnd"/>
      <w:r w:rsidRPr="00215F26">
        <w:t>: Ricardo</w:t>
      </w:r>
      <w:r w:rsidR="00215F26" w:rsidRPr="00215F26">
        <w:t xml:space="preserve"> Mal</w:t>
      </w:r>
      <w:r w:rsidR="00215F26">
        <w:t>an</w:t>
      </w:r>
    </w:p>
    <w:p w14:paraId="2114DA0F" w14:textId="42506415" w:rsidR="00BA18C1" w:rsidRDefault="00BA18C1" w:rsidP="00BA18C1">
      <w:r>
        <w:t>Time de Desenvolvimento: Amanda, Lisandra, Priscila e Vinicius.</w:t>
      </w:r>
    </w:p>
    <w:p w14:paraId="4269B0E7" w14:textId="6BB47757" w:rsidR="0032662F" w:rsidRDefault="0032662F" w:rsidP="00BA18C1"/>
    <w:p w14:paraId="05533441" w14:textId="7E54C3B5" w:rsidR="0032662F" w:rsidRDefault="00E362C0" w:rsidP="00BA18C1">
      <w:r>
        <w:tab/>
      </w:r>
      <w:r w:rsidR="0032662F">
        <w:t>Pedro:</w:t>
      </w:r>
      <w:r w:rsidR="00AE53E7">
        <w:t xml:space="preserve"> Responsável por desenvolver a equipe com feedback e otimizar os recursos </w:t>
      </w:r>
      <w:proofErr w:type="spellStart"/>
      <w:r w:rsidR="00AE53E7">
        <w:t>atráves</w:t>
      </w:r>
      <w:proofErr w:type="spellEnd"/>
      <w:r w:rsidR="00AE53E7">
        <w:t xml:space="preserve"> de agendamento de reuniões e soluções de problemas internos. Ademais, contribuiu para o desenvolvendo do fluxograma de suporte.</w:t>
      </w:r>
    </w:p>
    <w:p w14:paraId="145BAB23" w14:textId="1BC11C48" w:rsidR="0032662F" w:rsidRDefault="0032662F" w:rsidP="00BA18C1"/>
    <w:p w14:paraId="02F40538" w14:textId="14E4FF80" w:rsidR="00AE53E7" w:rsidRDefault="00E362C0" w:rsidP="00E362C0">
      <w:pPr>
        <w:ind w:left="1"/>
      </w:pPr>
      <w:r>
        <w:tab/>
      </w:r>
      <w:r w:rsidR="00AE53E7">
        <w:t xml:space="preserve">Ricardo: Atuando como </w:t>
      </w:r>
      <w:proofErr w:type="spellStart"/>
      <w:r w:rsidR="00AE53E7">
        <w:t>Product</w:t>
      </w:r>
      <w:proofErr w:type="spellEnd"/>
      <w:r w:rsidR="00AE53E7">
        <w:t xml:space="preserve"> </w:t>
      </w:r>
      <w:proofErr w:type="spellStart"/>
      <w:r w:rsidR="00AE53E7">
        <w:t>Owner</w:t>
      </w:r>
      <w:proofErr w:type="spellEnd"/>
      <w:r w:rsidR="00AE53E7">
        <w:t xml:space="preserve"> desenvolveu o backlog e está responsável pelo desenvolvimento da dashboard e a implementação da ferramenta de suporte.</w:t>
      </w:r>
    </w:p>
    <w:p w14:paraId="6FBFE563" w14:textId="2FCFF197" w:rsidR="0032662F" w:rsidRDefault="0032662F" w:rsidP="00BA18C1"/>
    <w:p w14:paraId="5773F39D" w14:textId="302A9802" w:rsidR="0032662F" w:rsidRDefault="00E362C0" w:rsidP="00BA18C1">
      <w:r>
        <w:tab/>
      </w:r>
      <w:r w:rsidR="0032662F">
        <w:t>Amanda e Lisandra: Responsáveis pela implementação da modelagem do banco de dados no Azure</w:t>
      </w:r>
      <w:r w:rsidR="00AE53E7">
        <w:t xml:space="preserve"> e desenvolvimento do fluxograma de suporte.</w:t>
      </w:r>
    </w:p>
    <w:p w14:paraId="66F7695E" w14:textId="296AB0D1" w:rsidR="0032662F" w:rsidRDefault="0032662F" w:rsidP="00BA18C1"/>
    <w:p w14:paraId="7D0E097B" w14:textId="0DC69765" w:rsidR="0032662F" w:rsidRDefault="00E362C0" w:rsidP="00BA18C1">
      <w:r>
        <w:tab/>
      </w:r>
      <w:r>
        <w:tab/>
      </w:r>
      <w:r w:rsidR="0032662F">
        <w:t>Priscila: Responsável pelo desenvolvimento da dashboard</w:t>
      </w:r>
      <w:r w:rsidR="00AE53E7">
        <w:t>,</w:t>
      </w:r>
      <w:r w:rsidR="0032662F">
        <w:t xml:space="preserve"> documentação do projeto</w:t>
      </w:r>
      <w:r w:rsidR="00AE53E7">
        <w:t xml:space="preserve"> e a implementação da ferramenta de suporte.</w:t>
      </w:r>
    </w:p>
    <w:p w14:paraId="75C2D2B7" w14:textId="77777777" w:rsidR="0032662F" w:rsidRDefault="0032662F" w:rsidP="00BA18C1"/>
    <w:p w14:paraId="4C081666" w14:textId="16AAB810" w:rsidR="0032662F" w:rsidRDefault="00E362C0" w:rsidP="00BA18C1">
      <w:r>
        <w:tab/>
      </w:r>
      <w:r w:rsidR="0032662F">
        <w:t>Vinicius: Responsável pelo desenvolvimento da dashboard</w:t>
      </w:r>
      <w:r w:rsidR="00AE53E7">
        <w:t xml:space="preserve"> e o desenvolvimento do fluxograma de suporte.</w:t>
      </w:r>
    </w:p>
    <w:p w14:paraId="1674BAF7" w14:textId="77777777" w:rsidR="0032662F" w:rsidRDefault="0032662F" w:rsidP="00BA18C1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2653142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60C5976D" w14:textId="55F3A6A7" w:rsidR="00BF3080" w:rsidRDefault="00EB4A20" w:rsidP="00EB4A20">
      <w:r w:rsidRPr="004B1208">
        <w:tab/>
      </w:r>
      <w:r w:rsidR="004F00C9">
        <w:tab/>
      </w:r>
      <w:r w:rsidR="00BF3080">
        <w:t>O desenvolvimento do projeto foi dividido em dois momentos (sprints)</w:t>
      </w:r>
      <w:r w:rsidR="00E362C0">
        <w:t>. N</w:t>
      </w:r>
      <w:r w:rsidR="00BF3080">
        <w:t xml:space="preserve">o entanto, dentro desses dois períodos realizamos entregas internas e semanais para </w:t>
      </w:r>
      <w:r w:rsidR="00E362C0">
        <w:t>cultivar um</w:t>
      </w:r>
      <w:r w:rsidR="00BF3080">
        <w:t xml:space="preserve"> acompanhamento mais efetivo do desenvolvimento e avanço do projeto</w:t>
      </w:r>
      <w:r w:rsidR="00976CC6">
        <w:t>. Para os registros das tarefas utilizamos o “</w:t>
      </w:r>
      <w:proofErr w:type="spellStart"/>
      <w:r w:rsidR="00976CC6">
        <w:t>Trello</w:t>
      </w:r>
      <w:proofErr w:type="spellEnd"/>
      <w:r w:rsidR="00976CC6">
        <w:t xml:space="preserve">” como ferramenta de gestão para auxiliar no processo, pois </w:t>
      </w:r>
      <w:proofErr w:type="spellStart"/>
      <w:r w:rsidR="00976CC6">
        <w:t>basea-se</w:t>
      </w:r>
      <w:proofErr w:type="spellEnd"/>
      <w:r w:rsidR="00976CC6">
        <w:t xml:space="preserve"> na metodologia </w:t>
      </w:r>
      <w:proofErr w:type="spellStart"/>
      <w:r w:rsidR="00976CC6">
        <w:t>Kanban</w:t>
      </w:r>
      <w:proofErr w:type="spellEnd"/>
      <w:r w:rsidR="00976CC6">
        <w:t xml:space="preserve"> e por sua praticidade. Disponível em aplicativo para celular, programa para computadores e </w:t>
      </w:r>
      <w:r w:rsidR="005F7234">
        <w:t>pelo site online, ocasionando um acesso rápido e fácil ao painel de tarefas do projeto.</w:t>
      </w:r>
    </w:p>
    <w:p w14:paraId="7F4D4282" w14:textId="51FD805E" w:rsidR="009E19EF" w:rsidRDefault="009E19EF" w:rsidP="00EB4A20"/>
    <w:p w14:paraId="05327BD4" w14:textId="4DE53A93" w:rsidR="009E19EF" w:rsidRPr="009647FA" w:rsidRDefault="009647FA" w:rsidP="00EB4A20">
      <w:r w:rsidRPr="009647FA">
        <w:rPr>
          <w:noProof/>
        </w:rPr>
        <w:lastRenderedPageBreak/>
        <w:drawing>
          <wp:inline distT="0" distB="0" distL="0" distR="0" wp14:anchorId="6E04F018" wp14:editId="4E7BA8A0">
            <wp:extent cx="4840357" cy="3955644"/>
            <wp:effectExtent l="0" t="0" r="0" b="6985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D387AF41-CD4C-4E30-B33F-FE83FBBF2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D387AF41-CD4C-4E30-B33F-FE83FBBF23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57" cy="39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E3E" w14:textId="0A4793A8" w:rsidR="009E19EF" w:rsidRDefault="009E19EF" w:rsidP="00EB4A20"/>
    <w:p w14:paraId="76F8536B" w14:textId="77777777" w:rsidR="009E19EF" w:rsidRDefault="009E19EF" w:rsidP="00EB4A20"/>
    <w:p w14:paraId="79419488" w14:textId="69DB992C" w:rsidR="00BF3080" w:rsidRDefault="00BF3080" w:rsidP="00EB4A20">
      <w:r>
        <w:tab/>
        <w:t xml:space="preserve">Além disso, decidimos dividir a equipe em subgrupos com o critério de que </w:t>
      </w:r>
      <w:r w:rsidR="00E362C0">
        <w:t>aquele que possui o conhecimento</w:t>
      </w:r>
      <w:r>
        <w:t xml:space="preserve"> pudesse ajudar o outro em sua dificuldade</w:t>
      </w:r>
      <w:r w:rsidR="00E362C0">
        <w:t xml:space="preserve">, </w:t>
      </w:r>
      <w:r>
        <w:t>facilitando então os estudos e a que</w:t>
      </w:r>
      <w:r w:rsidR="00E362C0">
        <w:t>m</w:t>
      </w:r>
      <w:r>
        <w:t xml:space="preserve"> recorrer primeiro em caso de dificuldades no desenvolvimento.</w:t>
      </w:r>
    </w:p>
    <w:p w14:paraId="76D46339" w14:textId="657815D4" w:rsidR="00BF3080" w:rsidRDefault="00BF3080" w:rsidP="00EB4A20">
      <w:r>
        <w:tab/>
        <w:t xml:space="preserve">Conquistamos os benefícios desejados através </w:t>
      </w:r>
      <w:r w:rsidR="00E362C0">
        <w:t xml:space="preserve">dessa repartição pois otimizamos os recursos e desenvolvemos habilidades, ainda conseguimos </w:t>
      </w:r>
      <w:r w:rsidR="00766C70">
        <w:t>fortalecer o</w:t>
      </w:r>
      <w:r w:rsidR="00E362C0">
        <w:t xml:space="preserve"> vínculo de proximidade entre os integrantes do grupo.</w:t>
      </w:r>
      <w:r w:rsidR="00976CC6">
        <w:t xml:space="preserve"> Contudo, a ferramenta de gestão nos concedeu um panorama geral das atividades a fazer, em andamento e as concluídas que proveu informações para o Scrum equilibrar o ritmo da equipe juntamente com os prazos estipulados.</w:t>
      </w:r>
    </w:p>
    <w:p w14:paraId="4AEA4ACB" w14:textId="1944335A" w:rsidR="009E19EF" w:rsidRDefault="009E19EF" w:rsidP="00EB4A20"/>
    <w:p w14:paraId="6872C2DC" w14:textId="15AA507C" w:rsidR="009E19EF" w:rsidRDefault="009E19EF" w:rsidP="00EB4A20"/>
    <w:p w14:paraId="41DE615D" w14:textId="4F94136B" w:rsidR="009E19EF" w:rsidRDefault="009E19EF" w:rsidP="00EB4A20"/>
    <w:p w14:paraId="30813791" w14:textId="77777777" w:rsidR="00E362C0" w:rsidRDefault="00E362C0" w:rsidP="00EB4A20"/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2653143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0AC976C5" w14:textId="77777777" w:rsidR="005F7234" w:rsidRDefault="005F7234" w:rsidP="00EB4A20"/>
    <w:p w14:paraId="43DE7511" w14:textId="7E15F388" w:rsidR="00526E82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Perda do Script</w:t>
      </w:r>
    </w:p>
    <w:p w14:paraId="53EFC78D" w14:textId="316DD8ED" w:rsidR="005F7234" w:rsidRDefault="005F7234" w:rsidP="00EB4A20">
      <w:r>
        <w:t>Probabilidade:</w:t>
      </w:r>
      <w:r w:rsidR="00526E82">
        <w:t xml:space="preserve"> Pouco provável.</w:t>
      </w:r>
    </w:p>
    <w:p w14:paraId="4977F548" w14:textId="0EE63AE3" w:rsidR="005F7234" w:rsidRDefault="005F7234" w:rsidP="005F7234">
      <w:pPr>
        <w:tabs>
          <w:tab w:val="left" w:pos="1700"/>
        </w:tabs>
      </w:pPr>
      <w:r>
        <w:t>Impacto:</w:t>
      </w:r>
      <w:r w:rsidR="00526E82">
        <w:t xml:space="preserve"> Alto.</w:t>
      </w:r>
    </w:p>
    <w:p w14:paraId="7566D70D" w14:textId="4F73C682" w:rsidR="005F7234" w:rsidRDefault="005F7234" w:rsidP="00EB4A20">
      <w:r>
        <w:t>Ação:</w:t>
      </w:r>
      <w:r w:rsidR="00526E82">
        <w:t xml:space="preserve"> Mitigar.</w:t>
      </w:r>
    </w:p>
    <w:p w14:paraId="5D86CD26" w14:textId="27C4F657" w:rsidR="005F7234" w:rsidRDefault="005F7234" w:rsidP="00EB4A20">
      <w:r>
        <w:t>Como:</w:t>
      </w:r>
      <w:r w:rsidR="00526E82">
        <w:t xml:space="preserve"> </w:t>
      </w:r>
      <w:r w:rsidR="00526E82" w:rsidRPr="00526E82">
        <w:t>Fazer backup em diferentes plataformas</w:t>
      </w:r>
      <w:r w:rsidR="00526E82">
        <w:t>.</w:t>
      </w:r>
    </w:p>
    <w:p w14:paraId="05968E02" w14:textId="268DF7B3" w:rsidR="005F7234" w:rsidRDefault="005F7234" w:rsidP="00EB4A20">
      <w:r>
        <w:t>Prazo:</w:t>
      </w:r>
      <w:r w:rsidR="00526E82">
        <w:t xml:space="preserve"> 1 dia.</w:t>
      </w:r>
    </w:p>
    <w:p w14:paraId="5534FDBF" w14:textId="77777777" w:rsidR="005F7234" w:rsidRDefault="005F7234" w:rsidP="00EB4A20"/>
    <w:p w14:paraId="6A37942E" w14:textId="2908B19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Ausência do integrante</w:t>
      </w:r>
    </w:p>
    <w:p w14:paraId="6F28EFCE" w14:textId="520641E7" w:rsidR="00526E82" w:rsidRDefault="00526E82" w:rsidP="00526E82">
      <w:r>
        <w:t>Probabilidade: Pouco provável.</w:t>
      </w:r>
    </w:p>
    <w:p w14:paraId="10849904" w14:textId="1DC963CC" w:rsidR="00526E82" w:rsidRDefault="00526E82" w:rsidP="00526E82">
      <w:pPr>
        <w:tabs>
          <w:tab w:val="left" w:pos="1700"/>
        </w:tabs>
      </w:pPr>
      <w:r>
        <w:t>Impacto: Médio.</w:t>
      </w:r>
    </w:p>
    <w:p w14:paraId="49EEE693" w14:textId="3F87BF4B" w:rsidR="00526E82" w:rsidRDefault="00526E82" w:rsidP="00526E82">
      <w:r>
        <w:t>Ação: Aceitar.</w:t>
      </w:r>
    </w:p>
    <w:p w14:paraId="6D10711D" w14:textId="012808BA" w:rsidR="00526E82" w:rsidRDefault="00526E82" w:rsidP="00526E82">
      <w:r>
        <w:t xml:space="preserve">Como: </w:t>
      </w:r>
      <w:r w:rsidRPr="00526E82">
        <w:t>Respeita e tenta contornar a situação</w:t>
      </w:r>
    </w:p>
    <w:p w14:paraId="2AD04BF7" w14:textId="1F4FDE04" w:rsidR="00526E82" w:rsidRDefault="00526E82" w:rsidP="00526E82">
      <w:r>
        <w:t>Prazo: Indefinido.</w:t>
      </w:r>
    </w:p>
    <w:p w14:paraId="4D92DE6D" w14:textId="6CF7654C" w:rsidR="005F7234" w:rsidRDefault="005F7234" w:rsidP="00EB4A20"/>
    <w:p w14:paraId="69F5F770" w14:textId="77777777" w:rsidR="005F7234" w:rsidRDefault="005F7234" w:rsidP="00EB4A20"/>
    <w:p w14:paraId="5A6E044D" w14:textId="456BE8CC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conhecimento dos integrantes</w:t>
      </w:r>
    </w:p>
    <w:p w14:paraId="2CEDFF02" w14:textId="4B2D23F6" w:rsidR="00526E82" w:rsidRDefault="00526E82" w:rsidP="00526E82">
      <w:r>
        <w:t>Probabilidade: Provável.</w:t>
      </w:r>
    </w:p>
    <w:p w14:paraId="415CBDF4" w14:textId="023876AB" w:rsidR="00526E82" w:rsidRDefault="00526E82" w:rsidP="00526E82">
      <w:pPr>
        <w:tabs>
          <w:tab w:val="left" w:pos="1700"/>
        </w:tabs>
      </w:pPr>
      <w:r>
        <w:t>Impacto: Médio.</w:t>
      </w:r>
    </w:p>
    <w:p w14:paraId="1DF00565" w14:textId="24766486" w:rsidR="00526E82" w:rsidRDefault="00526E82" w:rsidP="00526E82">
      <w:r>
        <w:t>Ação: Mitigar.</w:t>
      </w:r>
    </w:p>
    <w:p w14:paraId="1C0BBFAC" w14:textId="34C1B30B" w:rsidR="00526E82" w:rsidRDefault="00526E82" w:rsidP="00526E82">
      <w:r>
        <w:t>Como: Diálogo e feedback.</w:t>
      </w:r>
    </w:p>
    <w:p w14:paraId="09C4E402" w14:textId="7708D7DC" w:rsidR="00526E82" w:rsidRDefault="00526E82" w:rsidP="00526E82">
      <w:r>
        <w:t>Prazo: 5 dias.</w:t>
      </w:r>
    </w:p>
    <w:p w14:paraId="44B97AE6" w14:textId="1C227402" w:rsidR="005F7234" w:rsidRDefault="005F7234" w:rsidP="00EB4A20"/>
    <w:p w14:paraId="70C92EEA" w14:textId="77777777" w:rsidR="005F7234" w:rsidRDefault="005F7234" w:rsidP="00EB4A20"/>
    <w:p w14:paraId="57CEB05A" w14:textId="166BE83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Falha no sensor</w:t>
      </w:r>
    </w:p>
    <w:p w14:paraId="7D90E288" w14:textId="793A765B" w:rsidR="00526E82" w:rsidRDefault="00526E82" w:rsidP="00526E82">
      <w:r>
        <w:t>Probabilidade: Provável.</w:t>
      </w:r>
    </w:p>
    <w:p w14:paraId="3A4F7098" w14:textId="1A9C88CA" w:rsidR="00526E82" w:rsidRDefault="00526E82" w:rsidP="00526E82">
      <w:pPr>
        <w:tabs>
          <w:tab w:val="left" w:pos="1700"/>
        </w:tabs>
      </w:pPr>
      <w:r>
        <w:t>Impacto:</w:t>
      </w:r>
      <w:r w:rsidRPr="00526E82">
        <w:t xml:space="preserve"> </w:t>
      </w:r>
      <w:r>
        <w:t>Médio.</w:t>
      </w:r>
    </w:p>
    <w:p w14:paraId="149F545C" w14:textId="316A607F" w:rsidR="00526E82" w:rsidRDefault="00526E82" w:rsidP="00526E82">
      <w:r>
        <w:t>Ação: Eliminar.</w:t>
      </w:r>
    </w:p>
    <w:p w14:paraId="3F73F86E" w14:textId="7E57D603" w:rsidR="00526E82" w:rsidRDefault="00526E82" w:rsidP="00526E82">
      <w:r>
        <w:t xml:space="preserve">Como: </w:t>
      </w:r>
      <w:r w:rsidRPr="00526E82">
        <w:t>Mais de um sensor disponível</w:t>
      </w:r>
      <w:r>
        <w:t>.</w:t>
      </w:r>
    </w:p>
    <w:p w14:paraId="5F0E77D7" w14:textId="716A4463" w:rsidR="00526E82" w:rsidRDefault="00526E82" w:rsidP="00526E82">
      <w:r>
        <w:t>Prazo: Imediatamente.</w:t>
      </w:r>
    </w:p>
    <w:p w14:paraId="4E52675C" w14:textId="7119BE11" w:rsidR="005F7234" w:rsidRDefault="005F7234" w:rsidP="00EB4A20"/>
    <w:p w14:paraId="039D8425" w14:textId="77777777" w:rsidR="005F7234" w:rsidRDefault="005F7234" w:rsidP="00EB4A20"/>
    <w:p w14:paraId="5F3B17B7" w14:textId="36F0C8C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Queima do protoboard</w:t>
      </w:r>
    </w:p>
    <w:p w14:paraId="0B54E4D6" w14:textId="0493EF98" w:rsidR="00526E82" w:rsidRDefault="00526E82" w:rsidP="00526E82">
      <w:r>
        <w:t>Probabilidade: Pouco provável.</w:t>
      </w:r>
    </w:p>
    <w:p w14:paraId="52DBA6B4" w14:textId="456729B1" w:rsidR="00526E82" w:rsidRDefault="00526E82" w:rsidP="00526E82">
      <w:pPr>
        <w:tabs>
          <w:tab w:val="left" w:pos="1700"/>
        </w:tabs>
      </w:pPr>
      <w:r>
        <w:t>Impacto: Médio.</w:t>
      </w:r>
    </w:p>
    <w:p w14:paraId="4F9733BC" w14:textId="3CBCE4F1" w:rsidR="00526E82" w:rsidRDefault="00526E82" w:rsidP="00526E82">
      <w:r>
        <w:t>Ação: Eliminar.</w:t>
      </w:r>
    </w:p>
    <w:p w14:paraId="76A8A629" w14:textId="5079F0B7" w:rsidR="00526E82" w:rsidRDefault="00526E82" w:rsidP="00526E82">
      <w:r>
        <w:t xml:space="preserve">Como: </w:t>
      </w:r>
      <w:r w:rsidRPr="00526E82">
        <w:t>Mais de uma protoboard disponível</w:t>
      </w:r>
      <w:r>
        <w:t>.</w:t>
      </w:r>
    </w:p>
    <w:p w14:paraId="3EFB5E31" w14:textId="2B220360" w:rsidR="00526E82" w:rsidRDefault="00526E82" w:rsidP="00526E82">
      <w:r>
        <w:t>Prazo: Imediatamente.</w:t>
      </w:r>
    </w:p>
    <w:p w14:paraId="6C2A89AE" w14:textId="4CE33D8E" w:rsidR="005F7234" w:rsidRDefault="005F7234" w:rsidP="00EB4A20"/>
    <w:p w14:paraId="44BD60AE" w14:textId="77777777" w:rsidR="005F7234" w:rsidRDefault="005F7234" w:rsidP="00EB4A20"/>
    <w:p w14:paraId="7577B59E" w14:textId="1AACA45F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Oscilação de rede</w:t>
      </w:r>
    </w:p>
    <w:p w14:paraId="48FB2BB1" w14:textId="0C98972E" w:rsidR="00526E82" w:rsidRDefault="00526E82" w:rsidP="00526E82">
      <w:r>
        <w:t>Probabilidade: Provável.</w:t>
      </w:r>
    </w:p>
    <w:p w14:paraId="66C81312" w14:textId="15840551" w:rsidR="00526E82" w:rsidRDefault="00526E82" w:rsidP="00526E82">
      <w:pPr>
        <w:tabs>
          <w:tab w:val="left" w:pos="1700"/>
        </w:tabs>
      </w:pPr>
      <w:r>
        <w:t>Impacto: Médio.</w:t>
      </w:r>
    </w:p>
    <w:p w14:paraId="2490775A" w14:textId="07C8847B" w:rsidR="00526E82" w:rsidRDefault="00526E82" w:rsidP="00526E82">
      <w:r>
        <w:t>Ação: Eliminar.</w:t>
      </w:r>
    </w:p>
    <w:p w14:paraId="553F7B0E" w14:textId="4ADF3D88" w:rsidR="00526E82" w:rsidRDefault="00526E82" w:rsidP="00526E82">
      <w:r>
        <w:t xml:space="preserve">Como: </w:t>
      </w:r>
      <w:r w:rsidRPr="00526E82">
        <w:t>Rodar dados localmente</w:t>
      </w:r>
      <w:r>
        <w:t>.</w:t>
      </w:r>
    </w:p>
    <w:p w14:paraId="7F60AD3C" w14:textId="7312DD46" w:rsidR="00526E82" w:rsidRDefault="00526E82" w:rsidP="00526E82">
      <w:r>
        <w:t>Prazo: Imediatamente.</w:t>
      </w:r>
    </w:p>
    <w:p w14:paraId="15F645FA" w14:textId="1D8A803B" w:rsidR="00F46B01" w:rsidRDefault="00F46B01" w:rsidP="00EB4A20"/>
    <w:p w14:paraId="65660FB4" w14:textId="77777777" w:rsidR="00F46B01" w:rsidRDefault="00F46B01" w:rsidP="00EB4A20"/>
    <w:p w14:paraId="6C2CBC6C" w14:textId="4A5406B1" w:rsidR="005F7234" w:rsidRPr="007D296C" w:rsidRDefault="005F7234" w:rsidP="00CC2300">
      <w:pPr>
        <w:pStyle w:val="PargrafodaLista"/>
        <w:numPr>
          <w:ilvl w:val="0"/>
          <w:numId w:val="15"/>
        </w:numPr>
        <w:rPr>
          <w:b/>
          <w:bCs/>
        </w:rPr>
      </w:pPr>
      <w:r w:rsidRPr="007D296C">
        <w:rPr>
          <w:b/>
          <w:bCs/>
        </w:rPr>
        <w:t>Falta de comunicação</w:t>
      </w:r>
    </w:p>
    <w:p w14:paraId="57225D4C" w14:textId="470CF77B" w:rsidR="00526E82" w:rsidRDefault="00526E82" w:rsidP="00526E82">
      <w:r>
        <w:t>Probabilidade: Provável.</w:t>
      </w:r>
    </w:p>
    <w:p w14:paraId="5C62083F" w14:textId="4DB3429C" w:rsidR="00526E82" w:rsidRDefault="00526E82" w:rsidP="00526E82">
      <w:pPr>
        <w:tabs>
          <w:tab w:val="left" w:pos="1700"/>
        </w:tabs>
      </w:pPr>
      <w:proofErr w:type="spellStart"/>
      <w:r>
        <w:t>Impacto:Alto</w:t>
      </w:r>
      <w:proofErr w:type="spellEnd"/>
      <w:r>
        <w:t>.</w:t>
      </w:r>
    </w:p>
    <w:p w14:paraId="37E33859" w14:textId="329E4F60" w:rsidR="00526E82" w:rsidRDefault="00526E82" w:rsidP="00526E82">
      <w:r>
        <w:t>Ação: Eliminar.</w:t>
      </w:r>
    </w:p>
    <w:p w14:paraId="22F5718B" w14:textId="300F032A" w:rsidR="00526E82" w:rsidRDefault="00526E82" w:rsidP="00526E82">
      <w:r>
        <w:t xml:space="preserve">Como: </w:t>
      </w:r>
      <w:r w:rsidRPr="00526E82">
        <w:t xml:space="preserve">Reunião para </w:t>
      </w:r>
      <w:r>
        <w:t>sincronizar as</w:t>
      </w:r>
      <w:r w:rsidRPr="00526E82">
        <w:t xml:space="preserve"> ideias</w:t>
      </w:r>
      <w:r>
        <w:t>.</w:t>
      </w:r>
    </w:p>
    <w:p w14:paraId="3D11B8B7" w14:textId="34E76787" w:rsidR="00526E82" w:rsidRDefault="00526E82" w:rsidP="00526E82">
      <w:r>
        <w:t>Prazo: 1 dia.</w:t>
      </w:r>
    </w:p>
    <w:p w14:paraId="48E5B244" w14:textId="31906F86" w:rsidR="005F7234" w:rsidRDefault="005F7234" w:rsidP="00EB4A20"/>
    <w:p w14:paraId="0D13366F" w14:textId="77777777" w:rsidR="005F7234" w:rsidRDefault="005F7234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2653143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2920AC9" w:rsidR="00EB4A20" w:rsidRDefault="00EB4A20" w:rsidP="00EB4A20">
      <w:r w:rsidRPr="004B1208">
        <w:tab/>
      </w:r>
      <w:r w:rsidR="002D45C8" w:rsidRPr="002D45C8">
        <w:t>Apresenta</w:t>
      </w:r>
      <w:r w:rsidR="0037597F">
        <w:t>ção</w:t>
      </w:r>
      <w:r w:rsidR="002D45C8" w:rsidRPr="002D45C8">
        <w:t xml:space="preserve"> </w:t>
      </w:r>
      <w:r w:rsidR="00AB4112">
        <w:t>d</w:t>
      </w:r>
      <w:r w:rsidR="002D45C8" w:rsidRPr="002D45C8">
        <w:t xml:space="preserve">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  <w:r w:rsidR="009B1972">
        <w:t xml:space="preserve"> A priori, o desenvolvimento da 2º Sprint foi pautado na necessidade de materializar o projeto através da execução de atividades mais abrangentes e com uma perspectiva macro.</w:t>
      </w:r>
    </w:p>
    <w:p w14:paraId="62410A69" w14:textId="6830905A" w:rsidR="0037597F" w:rsidRDefault="0037597F" w:rsidP="00EB4A20"/>
    <w:p w14:paraId="2A1EBFC9" w14:textId="07307991" w:rsidR="0037597F" w:rsidRDefault="0037597F" w:rsidP="00EB4A20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5000532D" w14:textId="77777777" w:rsidR="009901E7" w:rsidRPr="0037597F" w:rsidRDefault="009901E7" w:rsidP="00EB4A20">
      <w:pPr>
        <w:rPr>
          <w:b/>
          <w:bCs/>
        </w:rPr>
      </w:pPr>
    </w:p>
    <w:tbl>
      <w:tblPr>
        <w:tblStyle w:val="Quadro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2547"/>
        <w:gridCol w:w="2419"/>
        <w:gridCol w:w="1954"/>
      </w:tblGrid>
      <w:tr w:rsidR="0037597F" w14:paraId="0954A04E" w14:textId="77777777" w:rsidTr="00F46B01">
        <w:trPr>
          <w:trHeight w:val="448"/>
          <w:jc w:val="center"/>
        </w:trPr>
        <w:tc>
          <w:tcPr>
            <w:tcW w:w="1826" w:type="dxa"/>
          </w:tcPr>
          <w:p w14:paraId="1E3E55B4" w14:textId="1DFA3269" w:rsidR="0037597F" w:rsidRDefault="0037597F" w:rsidP="0037597F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586A9A87" w14:textId="7E752E29" w:rsidR="0037597F" w:rsidRDefault="0037597F" w:rsidP="0037597F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0CB71978" w14:textId="311220BE" w:rsidR="0037597F" w:rsidRDefault="0037597F" w:rsidP="0037597F">
            <w:pPr>
              <w:jc w:val="center"/>
            </w:pPr>
            <w:r>
              <w:t>Classificação</w:t>
            </w:r>
          </w:p>
        </w:tc>
        <w:tc>
          <w:tcPr>
            <w:tcW w:w="1954" w:type="dxa"/>
          </w:tcPr>
          <w:p w14:paraId="6758BDB3" w14:textId="0CC46C27" w:rsidR="0037597F" w:rsidRDefault="0037597F" w:rsidP="0037597F">
            <w:pPr>
              <w:jc w:val="center"/>
            </w:pPr>
            <w:r>
              <w:t>Sequência</w:t>
            </w:r>
          </w:p>
        </w:tc>
      </w:tr>
      <w:tr w:rsidR="0037597F" w14:paraId="13B6F6EF" w14:textId="77777777" w:rsidTr="00F46B01">
        <w:trPr>
          <w:trHeight w:val="613"/>
          <w:jc w:val="center"/>
        </w:trPr>
        <w:tc>
          <w:tcPr>
            <w:tcW w:w="1826" w:type="dxa"/>
          </w:tcPr>
          <w:p w14:paraId="0E967EB8" w14:textId="2AE80196" w:rsidR="0037597F" w:rsidRDefault="0037597F" w:rsidP="0037597F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3E881D07" w14:textId="7650E98E" w:rsidR="0037597F" w:rsidRDefault="00F46B01" w:rsidP="0037597F">
            <w:pPr>
              <w:jc w:val="center"/>
            </w:pPr>
            <w:r w:rsidRPr="0037597F">
              <w:t>Página</w:t>
            </w:r>
            <w:r w:rsidR="0037597F" w:rsidRPr="0037597F">
              <w:t xml:space="preserve"> Institucional</w:t>
            </w:r>
          </w:p>
        </w:tc>
        <w:tc>
          <w:tcPr>
            <w:tcW w:w="2419" w:type="dxa"/>
          </w:tcPr>
          <w:p w14:paraId="06CE7AA0" w14:textId="417933E6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3A4300E0" w14:textId="6B3AF47E" w:rsidR="0037597F" w:rsidRDefault="0037597F" w:rsidP="0037597F">
            <w:pPr>
              <w:jc w:val="center"/>
            </w:pPr>
            <w:r>
              <w:t>1</w:t>
            </w:r>
          </w:p>
        </w:tc>
      </w:tr>
      <w:tr w:rsidR="0037597F" w14:paraId="6885534B" w14:textId="77777777" w:rsidTr="00F46B01">
        <w:trPr>
          <w:trHeight w:val="634"/>
          <w:jc w:val="center"/>
        </w:trPr>
        <w:tc>
          <w:tcPr>
            <w:tcW w:w="1826" w:type="dxa"/>
          </w:tcPr>
          <w:p w14:paraId="435206D3" w14:textId="01E34B25" w:rsidR="0037597F" w:rsidRDefault="0037597F" w:rsidP="0037597F">
            <w:pPr>
              <w:jc w:val="center"/>
            </w:pPr>
            <w:r>
              <w:t>R0</w:t>
            </w:r>
            <w:r w:rsidR="00E2191B">
              <w:t>2</w:t>
            </w:r>
          </w:p>
        </w:tc>
        <w:tc>
          <w:tcPr>
            <w:tcW w:w="2547" w:type="dxa"/>
          </w:tcPr>
          <w:p w14:paraId="3CDCA1FF" w14:textId="45B3A698" w:rsidR="0037597F" w:rsidRDefault="0037597F" w:rsidP="0037597F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73F8934" w14:textId="52D2107E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5B7F7A5D" w14:textId="45D5C59B" w:rsidR="0037597F" w:rsidRDefault="0037597F" w:rsidP="0037597F">
            <w:pPr>
              <w:jc w:val="center"/>
            </w:pPr>
            <w:r>
              <w:t>3</w:t>
            </w:r>
          </w:p>
        </w:tc>
      </w:tr>
      <w:tr w:rsidR="0037597F" w14:paraId="3B4A68F6" w14:textId="77777777" w:rsidTr="00F46B01">
        <w:trPr>
          <w:trHeight w:val="559"/>
          <w:jc w:val="center"/>
        </w:trPr>
        <w:tc>
          <w:tcPr>
            <w:tcW w:w="1826" w:type="dxa"/>
          </w:tcPr>
          <w:p w14:paraId="5DD95B28" w14:textId="62DF88CE" w:rsidR="0037597F" w:rsidRDefault="0037597F" w:rsidP="0037597F">
            <w:pPr>
              <w:jc w:val="center"/>
            </w:pPr>
            <w:r>
              <w:t>R0</w:t>
            </w:r>
            <w:r w:rsidR="00E2191B">
              <w:t>3</w:t>
            </w:r>
          </w:p>
        </w:tc>
        <w:tc>
          <w:tcPr>
            <w:tcW w:w="2547" w:type="dxa"/>
          </w:tcPr>
          <w:p w14:paraId="768AF17C" w14:textId="22613D5D" w:rsidR="0037597F" w:rsidRDefault="0037597F" w:rsidP="0037597F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4B5F07B9" w14:textId="6B8AD0AB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17B830C8" w14:textId="54BBEBE1" w:rsidR="0037597F" w:rsidRDefault="0037597F" w:rsidP="0037597F">
            <w:pPr>
              <w:jc w:val="center"/>
            </w:pPr>
            <w:r>
              <w:t>4</w:t>
            </w:r>
          </w:p>
        </w:tc>
      </w:tr>
      <w:tr w:rsidR="0037597F" w14:paraId="63143394" w14:textId="77777777" w:rsidTr="00F46B01">
        <w:trPr>
          <w:trHeight w:val="448"/>
          <w:jc w:val="center"/>
        </w:trPr>
        <w:tc>
          <w:tcPr>
            <w:tcW w:w="1826" w:type="dxa"/>
          </w:tcPr>
          <w:p w14:paraId="30A98487" w14:textId="1B1941CA" w:rsidR="0037597F" w:rsidRDefault="0037597F" w:rsidP="0037597F">
            <w:pPr>
              <w:jc w:val="center"/>
            </w:pPr>
            <w:r>
              <w:t>R0</w:t>
            </w:r>
            <w:r w:rsidR="00E2191B">
              <w:t>4</w:t>
            </w:r>
          </w:p>
        </w:tc>
        <w:tc>
          <w:tcPr>
            <w:tcW w:w="2547" w:type="dxa"/>
          </w:tcPr>
          <w:p w14:paraId="724DFCBE" w14:textId="1F736A48" w:rsidR="0037597F" w:rsidRDefault="0037597F" w:rsidP="0037597F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34E5ECBA" w14:textId="2D9ADE65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73B75E07" w14:textId="485504A8" w:rsidR="0037597F" w:rsidRDefault="0037597F" w:rsidP="0037597F">
            <w:pPr>
              <w:jc w:val="center"/>
            </w:pPr>
            <w:r>
              <w:t>5</w:t>
            </w:r>
          </w:p>
        </w:tc>
      </w:tr>
      <w:tr w:rsidR="0037597F" w14:paraId="4CF182B7" w14:textId="77777777" w:rsidTr="00F46B01">
        <w:trPr>
          <w:trHeight w:val="448"/>
          <w:jc w:val="center"/>
        </w:trPr>
        <w:tc>
          <w:tcPr>
            <w:tcW w:w="1826" w:type="dxa"/>
          </w:tcPr>
          <w:p w14:paraId="190B8F22" w14:textId="49C3588B" w:rsidR="0037597F" w:rsidRDefault="0037597F" w:rsidP="0037597F">
            <w:pPr>
              <w:jc w:val="center"/>
            </w:pPr>
            <w:r>
              <w:t>R0</w:t>
            </w:r>
            <w:r w:rsidR="00E2191B">
              <w:t>5</w:t>
            </w:r>
          </w:p>
        </w:tc>
        <w:tc>
          <w:tcPr>
            <w:tcW w:w="2547" w:type="dxa"/>
          </w:tcPr>
          <w:p w14:paraId="6B7EC113" w14:textId="4378DD04" w:rsidR="0037597F" w:rsidRDefault="0037597F" w:rsidP="0037597F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8C1D8CE" w14:textId="37EDECBC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3FA74E0C" w14:textId="00A08CC8" w:rsidR="0037597F" w:rsidRDefault="0037597F" w:rsidP="0037597F">
            <w:pPr>
              <w:jc w:val="center"/>
            </w:pPr>
            <w:r>
              <w:t>6</w:t>
            </w:r>
          </w:p>
        </w:tc>
      </w:tr>
      <w:tr w:rsidR="0037597F" w14:paraId="23C6E982" w14:textId="77777777" w:rsidTr="00F46B01">
        <w:trPr>
          <w:trHeight w:val="704"/>
          <w:jc w:val="center"/>
        </w:trPr>
        <w:tc>
          <w:tcPr>
            <w:tcW w:w="1826" w:type="dxa"/>
          </w:tcPr>
          <w:p w14:paraId="7BD37075" w14:textId="42E6475E" w:rsidR="0037597F" w:rsidRDefault="0037597F" w:rsidP="0037597F">
            <w:pPr>
              <w:jc w:val="center"/>
            </w:pPr>
            <w:r>
              <w:t>R0</w:t>
            </w:r>
            <w:r w:rsidR="00E2191B">
              <w:t>6</w:t>
            </w:r>
          </w:p>
        </w:tc>
        <w:tc>
          <w:tcPr>
            <w:tcW w:w="2547" w:type="dxa"/>
          </w:tcPr>
          <w:p w14:paraId="798E2393" w14:textId="2457AC07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</w:t>
            </w:r>
            <w:proofErr w:type="spellStart"/>
            <w:r w:rsidR="0037597F" w:rsidRPr="0037597F">
              <w:t>email</w:t>
            </w:r>
            <w:proofErr w:type="spellEnd"/>
          </w:p>
        </w:tc>
        <w:tc>
          <w:tcPr>
            <w:tcW w:w="2419" w:type="dxa"/>
          </w:tcPr>
          <w:p w14:paraId="5CF7ADF8" w14:textId="1E1505FE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24D9EEC5" w14:textId="2A458FC7" w:rsidR="0037597F" w:rsidRDefault="0037597F" w:rsidP="0037597F">
            <w:pPr>
              <w:jc w:val="center"/>
            </w:pPr>
            <w:r>
              <w:t>7</w:t>
            </w:r>
          </w:p>
        </w:tc>
      </w:tr>
      <w:tr w:rsidR="0037597F" w14:paraId="53ED02C4" w14:textId="77777777" w:rsidTr="00F46B01">
        <w:trPr>
          <w:trHeight w:val="448"/>
          <w:jc w:val="center"/>
        </w:trPr>
        <w:tc>
          <w:tcPr>
            <w:tcW w:w="1826" w:type="dxa"/>
          </w:tcPr>
          <w:p w14:paraId="20F8D487" w14:textId="764C6677" w:rsidR="0037597F" w:rsidRDefault="0037597F" w:rsidP="0037597F">
            <w:pPr>
              <w:jc w:val="center"/>
            </w:pPr>
            <w:r>
              <w:t>R0</w:t>
            </w:r>
            <w:r w:rsidR="00E2191B">
              <w:t>7</w:t>
            </w:r>
          </w:p>
        </w:tc>
        <w:tc>
          <w:tcPr>
            <w:tcW w:w="2547" w:type="dxa"/>
          </w:tcPr>
          <w:p w14:paraId="04FE10A5" w14:textId="30342F38" w:rsidR="0037597F" w:rsidRDefault="000F5775" w:rsidP="0037597F">
            <w:pPr>
              <w:jc w:val="center"/>
            </w:pPr>
            <w:r>
              <w:t>Validação</w:t>
            </w:r>
            <w:r w:rsidR="0037597F" w:rsidRPr="0037597F">
              <w:t xml:space="preserve"> de senha</w:t>
            </w:r>
          </w:p>
        </w:tc>
        <w:tc>
          <w:tcPr>
            <w:tcW w:w="2419" w:type="dxa"/>
          </w:tcPr>
          <w:p w14:paraId="21D13600" w14:textId="0EBE18A9" w:rsidR="0037597F" w:rsidRDefault="0037597F" w:rsidP="0037597F">
            <w:pPr>
              <w:jc w:val="center"/>
            </w:pPr>
            <w:r>
              <w:t>Importante</w:t>
            </w:r>
          </w:p>
        </w:tc>
        <w:tc>
          <w:tcPr>
            <w:tcW w:w="1954" w:type="dxa"/>
          </w:tcPr>
          <w:p w14:paraId="72117058" w14:textId="49A984D5" w:rsidR="0037597F" w:rsidRDefault="0037597F" w:rsidP="0037597F">
            <w:pPr>
              <w:jc w:val="center"/>
            </w:pPr>
            <w:r>
              <w:t>8</w:t>
            </w:r>
          </w:p>
        </w:tc>
      </w:tr>
      <w:tr w:rsidR="0037597F" w14:paraId="0CC3472B" w14:textId="77777777" w:rsidTr="00F46B01">
        <w:trPr>
          <w:trHeight w:val="721"/>
          <w:jc w:val="center"/>
        </w:trPr>
        <w:tc>
          <w:tcPr>
            <w:tcW w:w="1826" w:type="dxa"/>
          </w:tcPr>
          <w:p w14:paraId="468FF644" w14:textId="6CAEC5B1" w:rsidR="0037597F" w:rsidRDefault="0037597F" w:rsidP="0037597F">
            <w:pPr>
              <w:jc w:val="center"/>
            </w:pPr>
            <w:r>
              <w:t>R0</w:t>
            </w:r>
            <w:r w:rsidR="00E2191B">
              <w:t>8</w:t>
            </w:r>
          </w:p>
        </w:tc>
        <w:tc>
          <w:tcPr>
            <w:tcW w:w="2547" w:type="dxa"/>
          </w:tcPr>
          <w:p w14:paraId="1BE7591C" w14:textId="1A62ED8D" w:rsidR="0037597F" w:rsidRDefault="0037597F" w:rsidP="0037597F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155248D0" w14:textId="27DBB054" w:rsidR="0037597F" w:rsidRDefault="0037597F" w:rsidP="0037597F">
            <w:pPr>
              <w:jc w:val="center"/>
            </w:pPr>
            <w:r>
              <w:t>Desejável</w:t>
            </w:r>
          </w:p>
        </w:tc>
        <w:tc>
          <w:tcPr>
            <w:tcW w:w="1954" w:type="dxa"/>
          </w:tcPr>
          <w:p w14:paraId="10C00B8A" w14:textId="0759C5EC" w:rsidR="0037597F" w:rsidRDefault="0037597F" w:rsidP="0037597F">
            <w:pPr>
              <w:jc w:val="center"/>
            </w:pPr>
            <w:r>
              <w:t>9</w:t>
            </w:r>
          </w:p>
        </w:tc>
      </w:tr>
      <w:tr w:rsidR="0037597F" w14:paraId="378C515E" w14:textId="77777777" w:rsidTr="00F46B01">
        <w:trPr>
          <w:trHeight w:val="675"/>
          <w:jc w:val="center"/>
        </w:trPr>
        <w:tc>
          <w:tcPr>
            <w:tcW w:w="1826" w:type="dxa"/>
          </w:tcPr>
          <w:p w14:paraId="3A8DFAF6" w14:textId="06607807" w:rsidR="0037597F" w:rsidRDefault="0037597F" w:rsidP="0037597F">
            <w:pPr>
              <w:jc w:val="center"/>
            </w:pPr>
            <w:r>
              <w:t>R</w:t>
            </w:r>
            <w:r w:rsidR="00E2191B">
              <w:t>09</w:t>
            </w:r>
          </w:p>
        </w:tc>
        <w:tc>
          <w:tcPr>
            <w:tcW w:w="2547" w:type="dxa"/>
          </w:tcPr>
          <w:p w14:paraId="73E18E00" w14:textId="294318EB" w:rsidR="0037597F" w:rsidRDefault="0037597F" w:rsidP="0037597F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2F117FA6" w14:textId="206C0650" w:rsidR="0037597F" w:rsidRDefault="0037597F" w:rsidP="0037597F">
            <w:pPr>
              <w:jc w:val="center"/>
            </w:pPr>
            <w:r w:rsidRPr="0037597F">
              <w:t>Essencial</w:t>
            </w:r>
          </w:p>
        </w:tc>
        <w:tc>
          <w:tcPr>
            <w:tcW w:w="1954" w:type="dxa"/>
          </w:tcPr>
          <w:p w14:paraId="4D5AE1A4" w14:textId="256DDE3F" w:rsidR="0037597F" w:rsidRDefault="0037597F" w:rsidP="0037597F">
            <w:pPr>
              <w:jc w:val="center"/>
            </w:pPr>
            <w:r>
              <w:t>10</w:t>
            </w:r>
          </w:p>
        </w:tc>
      </w:tr>
    </w:tbl>
    <w:p w14:paraId="70ED7706" w14:textId="77777777" w:rsidR="0037597F" w:rsidRDefault="0037597F" w:rsidP="00EB4A20">
      <w:pPr>
        <w:rPr>
          <w:b/>
          <w:bCs/>
        </w:rPr>
      </w:pPr>
    </w:p>
    <w:p w14:paraId="4299A9EF" w14:textId="77777777" w:rsidR="0037597F" w:rsidRDefault="0037597F" w:rsidP="00EB4A20">
      <w:pPr>
        <w:rPr>
          <w:b/>
          <w:bCs/>
        </w:rPr>
      </w:pPr>
    </w:p>
    <w:p w14:paraId="3EE4FA63" w14:textId="60FC1AB6" w:rsidR="00EB4A20" w:rsidRPr="0037597F" w:rsidRDefault="0037597F" w:rsidP="00EB4A20">
      <w:pPr>
        <w:rPr>
          <w:b/>
          <w:bCs/>
        </w:rPr>
      </w:pPr>
      <w:r w:rsidRPr="0037597F">
        <w:rPr>
          <w:b/>
          <w:bCs/>
        </w:rPr>
        <w:t>3º Sprint</w:t>
      </w:r>
    </w:p>
    <w:p w14:paraId="00B24357" w14:textId="51CE034C" w:rsidR="0037597F" w:rsidRDefault="0037597F" w:rsidP="00EB4A20"/>
    <w:p w14:paraId="67615845" w14:textId="3783C7E1" w:rsidR="0037597F" w:rsidRDefault="009B1972" w:rsidP="00EB4A20">
      <w:r>
        <w:t>Entretanto, o desenvolvimento da 3º Sprint teve como fundamento aperfeiçoar o trabalho já desenvolvido anteriormente, trazendo uma perspectiva mais aprimorada e a necessidade de incrementar funcionalidades que proporcionará consistência a solução.</w:t>
      </w:r>
    </w:p>
    <w:p w14:paraId="5597D71B" w14:textId="77777777" w:rsidR="009901E7" w:rsidRDefault="009901E7" w:rsidP="00EB4A20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410"/>
        <w:gridCol w:w="1985"/>
      </w:tblGrid>
      <w:tr w:rsidR="009647FA" w14:paraId="0429D5DA" w14:textId="77777777" w:rsidTr="00A6774B">
        <w:tc>
          <w:tcPr>
            <w:tcW w:w="2093" w:type="dxa"/>
          </w:tcPr>
          <w:p w14:paraId="2A0696E1" w14:textId="6B8BD32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Nº Requisito</w:t>
            </w:r>
          </w:p>
        </w:tc>
        <w:tc>
          <w:tcPr>
            <w:tcW w:w="2551" w:type="dxa"/>
          </w:tcPr>
          <w:p w14:paraId="59D6F4D4" w14:textId="6E30CFC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Requisito</w:t>
            </w:r>
          </w:p>
        </w:tc>
        <w:tc>
          <w:tcPr>
            <w:tcW w:w="2410" w:type="dxa"/>
          </w:tcPr>
          <w:p w14:paraId="267B409C" w14:textId="619F866A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Classificação</w:t>
            </w:r>
          </w:p>
        </w:tc>
        <w:tc>
          <w:tcPr>
            <w:tcW w:w="1985" w:type="dxa"/>
          </w:tcPr>
          <w:p w14:paraId="1BBD6E70" w14:textId="3FF4863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Sequência</w:t>
            </w:r>
          </w:p>
        </w:tc>
      </w:tr>
      <w:tr w:rsidR="009647FA" w14:paraId="0219BE63" w14:textId="77777777" w:rsidTr="00A6774B">
        <w:tc>
          <w:tcPr>
            <w:tcW w:w="2093" w:type="dxa"/>
          </w:tcPr>
          <w:p w14:paraId="491C511A" w14:textId="1F01E5A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R11</w:t>
            </w:r>
          </w:p>
        </w:tc>
        <w:tc>
          <w:tcPr>
            <w:tcW w:w="2551" w:type="dxa"/>
          </w:tcPr>
          <w:p w14:paraId="5E603BCB" w14:textId="3108F787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Site Completo na Nuvem</w:t>
            </w:r>
          </w:p>
        </w:tc>
        <w:tc>
          <w:tcPr>
            <w:tcW w:w="2410" w:type="dxa"/>
          </w:tcPr>
          <w:p w14:paraId="2CE2C36C" w14:textId="68190DF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53FDB57B" w14:textId="38264575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8</w:t>
            </w:r>
          </w:p>
        </w:tc>
      </w:tr>
      <w:tr w:rsidR="009647FA" w14:paraId="11059546" w14:textId="77777777" w:rsidTr="00A6774B">
        <w:tc>
          <w:tcPr>
            <w:tcW w:w="2093" w:type="dxa"/>
          </w:tcPr>
          <w:p w14:paraId="6786FAFF" w14:textId="0615A51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R12</w:t>
            </w:r>
          </w:p>
        </w:tc>
        <w:tc>
          <w:tcPr>
            <w:tcW w:w="2551" w:type="dxa"/>
          </w:tcPr>
          <w:p w14:paraId="4057FAAE" w14:textId="47227C2D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 xml:space="preserve">Mapeamento das </w:t>
            </w:r>
            <w:r w:rsidRPr="00B71D6C">
              <w:rPr>
                <w:rFonts w:cs="Arial"/>
              </w:rPr>
              <w:lastRenderedPageBreak/>
              <w:t xml:space="preserve">Tabelas em </w:t>
            </w:r>
            <w:proofErr w:type="spellStart"/>
            <w:r w:rsidRPr="00B71D6C">
              <w:rPr>
                <w:rFonts w:cs="Arial"/>
              </w:rPr>
              <w:t>JavaScript</w:t>
            </w:r>
            <w:proofErr w:type="spellEnd"/>
          </w:p>
        </w:tc>
        <w:tc>
          <w:tcPr>
            <w:tcW w:w="2410" w:type="dxa"/>
          </w:tcPr>
          <w:p w14:paraId="0A38AA39" w14:textId="243A4CB9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lastRenderedPageBreak/>
              <w:t>Essencial</w:t>
            </w:r>
          </w:p>
        </w:tc>
        <w:tc>
          <w:tcPr>
            <w:tcW w:w="1985" w:type="dxa"/>
          </w:tcPr>
          <w:p w14:paraId="30A993F0" w14:textId="2CB6CD9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6</w:t>
            </w:r>
          </w:p>
        </w:tc>
      </w:tr>
      <w:tr w:rsidR="009647FA" w14:paraId="66EB9456" w14:textId="77777777" w:rsidTr="00A6774B">
        <w:tc>
          <w:tcPr>
            <w:tcW w:w="2093" w:type="dxa"/>
          </w:tcPr>
          <w:p w14:paraId="4CAB297A" w14:textId="4613643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R13</w:t>
            </w:r>
          </w:p>
        </w:tc>
        <w:tc>
          <w:tcPr>
            <w:tcW w:w="2551" w:type="dxa"/>
          </w:tcPr>
          <w:p w14:paraId="5D63067C" w14:textId="01B8DC07" w:rsidR="009647FA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Transição do Banco de Dados MySQL para SQL Server (Azure)</w:t>
            </w:r>
          </w:p>
        </w:tc>
        <w:tc>
          <w:tcPr>
            <w:tcW w:w="2410" w:type="dxa"/>
          </w:tcPr>
          <w:p w14:paraId="3AFCA2BB" w14:textId="6B9E1651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1E3C5787" w14:textId="08F4AF7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2</w:t>
            </w:r>
          </w:p>
        </w:tc>
      </w:tr>
      <w:tr w:rsidR="009647FA" w14:paraId="5D130DEF" w14:textId="77777777" w:rsidTr="00FD12DF">
        <w:trPr>
          <w:trHeight w:val="1075"/>
        </w:trPr>
        <w:tc>
          <w:tcPr>
            <w:tcW w:w="2093" w:type="dxa"/>
          </w:tcPr>
          <w:p w14:paraId="3BD09594" w14:textId="04C8A5A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R14</w:t>
            </w:r>
          </w:p>
        </w:tc>
        <w:tc>
          <w:tcPr>
            <w:tcW w:w="2551" w:type="dxa"/>
          </w:tcPr>
          <w:p w14:paraId="4C0713D9" w14:textId="6F5F95D0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Modelagem Lógica e Conceitual do Banco de Dados</w:t>
            </w:r>
          </w:p>
        </w:tc>
        <w:tc>
          <w:tcPr>
            <w:tcW w:w="2410" w:type="dxa"/>
          </w:tcPr>
          <w:p w14:paraId="469157CE" w14:textId="2ACB1BB6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4ACF9EC3" w14:textId="0F3ECFCC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</w:t>
            </w:r>
          </w:p>
        </w:tc>
      </w:tr>
      <w:tr w:rsidR="009647FA" w14:paraId="31594464" w14:textId="77777777" w:rsidTr="00FD12DF">
        <w:trPr>
          <w:trHeight w:val="977"/>
        </w:trPr>
        <w:tc>
          <w:tcPr>
            <w:tcW w:w="2093" w:type="dxa"/>
          </w:tcPr>
          <w:p w14:paraId="14385677" w14:textId="4E1D8C9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R15</w:t>
            </w:r>
          </w:p>
        </w:tc>
        <w:tc>
          <w:tcPr>
            <w:tcW w:w="2551" w:type="dxa"/>
          </w:tcPr>
          <w:p w14:paraId="5059C907" w14:textId="71528F2B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proofErr w:type="spellStart"/>
            <w:r w:rsidRPr="00B71D6C">
              <w:rPr>
                <w:rFonts w:cs="Arial"/>
                <w:color w:val="000000"/>
              </w:rPr>
              <w:t>Ferramente</w:t>
            </w:r>
            <w:proofErr w:type="spellEnd"/>
            <w:r w:rsidRPr="00B71D6C">
              <w:rPr>
                <w:rFonts w:cs="Arial"/>
                <w:color w:val="000000"/>
              </w:rPr>
              <w:t xml:space="preserve"> de Help Desk integrada no Site</w:t>
            </w:r>
          </w:p>
        </w:tc>
        <w:tc>
          <w:tcPr>
            <w:tcW w:w="2410" w:type="dxa"/>
          </w:tcPr>
          <w:p w14:paraId="1F81FB6B" w14:textId="6FCDBA8E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3F0A6024" w14:textId="428F5FFF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7</w:t>
            </w:r>
          </w:p>
        </w:tc>
      </w:tr>
      <w:tr w:rsidR="009647FA" w14:paraId="04F7613F" w14:textId="77777777" w:rsidTr="00FD12DF">
        <w:trPr>
          <w:trHeight w:val="517"/>
        </w:trPr>
        <w:tc>
          <w:tcPr>
            <w:tcW w:w="2093" w:type="dxa"/>
          </w:tcPr>
          <w:p w14:paraId="34983B6C" w14:textId="0EEA2444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R16</w:t>
            </w:r>
          </w:p>
        </w:tc>
        <w:tc>
          <w:tcPr>
            <w:tcW w:w="2551" w:type="dxa"/>
          </w:tcPr>
          <w:p w14:paraId="4F2C6FE8" w14:textId="028C268E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Manual de Instalação</w:t>
            </w:r>
          </w:p>
        </w:tc>
        <w:tc>
          <w:tcPr>
            <w:tcW w:w="2410" w:type="dxa"/>
          </w:tcPr>
          <w:p w14:paraId="76CDF0AB" w14:textId="238B758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8A18838" w14:textId="75E991BB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5</w:t>
            </w:r>
          </w:p>
        </w:tc>
      </w:tr>
      <w:tr w:rsidR="009647FA" w14:paraId="085D0F4E" w14:textId="77777777" w:rsidTr="00FD12DF">
        <w:trPr>
          <w:trHeight w:val="665"/>
        </w:trPr>
        <w:tc>
          <w:tcPr>
            <w:tcW w:w="2093" w:type="dxa"/>
          </w:tcPr>
          <w:p w14:paraId="140545DF" w14:textId="080A24C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R17</w:t>
            </w:r>
          </w:p>
        </w:tc>
        <w:tc>
          <w:tcPr>
            <w:tcW w:w="2551" w:type="dxa"/>
          </w:tcPr>
          <w:p w14:paraId="295647FE" w14:textId="531A83FD" w:rsidR="009647FA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Apresentação em PowerPoint</w:t>
            </w:r>
          </w:p>
        </w:tc>
        <w:tc>
          <w:tcPr>
            <w:tcW w:w="2410" w:type="dxa"/>
          </w:tcPr>
          <w:p w14:paraId="6E1495CA" w14:textId="4CF2D960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Essencial</w:t>
            </w:r>
          </w:p>
        </w:tc>
        <w:tc>
          <w:tcPr>
            <w:tcW w:w="1985" w:type="dxa"/>
          </w:tcPr>
          <w:p w14:paraId="215A6915" w14:textId="075E4A18" w:rsidR="009647FA" w:rsidRPr="00B71D6C" w:rsidRDefault="009647FA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12</w:t>
            </w:r>
          </w:p>
        </w:tc>
      </w:tr>
      <w:tr w:rsidR="00A6774B" w14:paraId="6BA227FC" w14:textId="77777777" w:rsidTr="00FD12DF">
        <w:trPr>
          <w:trHeight w:val="639"/>
        </w:trPr>
        <w:tc>
          <w:tcPr>
            <w:tcW w:w="2093" w:type="dxa"/>
          </w:tcPr>
          <w:p w14:paraId="30774359" w14:textId="306E796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R18</w:t>
            </w:r>
          </w:p>
        </w:tc>
        <w:tc>
          <w:tcPr>
            <w:tcW w:w="2551" w:type="dxa"/>
          </w:tcPr>
          <w:p w14:paraId="6A5F7868" w14:textId="7F59F29F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Documentação Final</w:t>
            </w:r>
          </w:p>
        </w:tc>
        <w:tc>
          <w:tcPr>
            <w:tcW w:w="2410" w:type="dxa"/>
          </w:tcPr>
          <w:p w14:paraId="6B9B2E22" w14:textId="382917F5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1374FFC" w14:textId="2CD7D82C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11</w:t>
            </w:r>
          </w:p>
        </w:tc>
      </w:tr>
      <w:tr w:rsidR="00A6774B" w14:paraId="38EAF7A5" w14:textId="77777777" w:rsidTr="00FD12DF">
        <w:trPr>
          <w:trHeight w:val="773"/>
        </w:trPr>
        <w:tc>
          <w:tcPr>
            <w:tcW w:w="2093" w:type="dxa"/>
          </w:tcPr>
          <w:p w14:paraId="7B2F8783" w14:textId="66D55B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R19</w:t>
            </w:r>
          </w:p>
        </w:tc>
        <w:tc>
          <w:tcPr>
            <w:tcW w:w="2551" w:type="dxa"/>
          </w:tcPr>
          <w:p w14:paraId="696EA1ED" w14:textId="32CF67F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Planilha de Homologação</w:t>
            </w:r>
          </w:p>
        </w:tc>
        <w:tc>
          <w:tcPr>
            <w:tcW w:w="2410" w:type="dxa"/>
          </w:tcPr>
          <w:p w14:paraId="5446EC52" w14:textId="1B88F04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46E4CE61" w14:textId="494DD912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9</w:t>
            </w:r>
          </w:p>
        </w:tc>
      </w:tr>
      <w:tr w:rsidR="00A6774B" w14:paraId="6D6D63C8" w14:textId="77777777" w:rsidTr="00FD12DF">
        <w:trPr>
          <w:trHeight w:val="639"/>
        </w:trPr>
        <w:tc>
          <w:tcPr>
            <w:tcW w:w="2093" w:type="dxa"/>
          </w:tcPr>
          <w:p w14:paraId="021F8D85" w14:textId="1C3D249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0</w:t>
            </w:r>
          </w:p>
        </w:tc>
        <w:tc>
          <w:tcPr>
            <w:tcW w:w="2551" w:type="dxa"/>
          </w:tcPr>
          <w:p w14:paraId="0F84E942" w14:textId="6BBE0B27" w:rsidR="00A6774B" w:rsidRPr="00B71D6C" w:rsidRDefault="00A6774B" w:rsidP="00A6774B">
            <w:pPr>
              <w:tabs>
                <w:tab w:val="clear" w:pos="851"/>
              </w:tabs>
              <w:spacing w:line="240" w:lineRule="auto"/>
              <w:jc w:val="center"/>
              <w:rPr>
                <w:rFonts w:cs="Arial"/>
                <w:color w:val="000000"/>
                <w:lang w:eastAsia="pt-BR"/>
              </w:rPr>
            </w:pPr>
            <w:r w:rsidRPr="00B71D6C">
              <w:rPr>
                <w:rFonts w:cs="Arial"/>
                <w:color w:val="000000"/>
              </w:rPr>
              <w:t>Fluxograma do Suporte</w:t>
            </w:r>
          </w:p>
        </w:tc>
        <w:tc>
          <w:tcPr>
            <w:tcW w:w="2410" w:type="dxa"/>
          </w:tcPr>
          <w:p w14:paraId="78F53675" w14:textId="2D900897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1C888F2E" w14:textId="69361309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3</w:t>
            </w:r>
          </w:p>
        </w:tc>
      </w:tr>
      <w:tr w:rsidR="00A6774B" w14:paraId="7C8C0185" w14:textId="77777777" w:rsidTr="00FD12DF">
        <w:trPr>
          <w:trHeight w:val="527"/>
        </w:trPr>
        <w:tc>
          <w:tcPr>
            <w:tcW w:w="2093" w:type="dxa"/>
          </w:tcPr>
          <w:p w14:paraId="0AAE5D7A" w14:textId="3895E7DE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R2</w:t>
            </w:r>
            <w:r w:rsidR="00FD12DF">
              <w:rPr>
                <w:rFonts w:cs="Arial"/>
              </w:rPr>
              <w:t>1</w:t>
            </w:r>
          </w:p>
        </w:tc>
        <w:tc>
          <w:tcPr>
            <w:tcW w:w="2551" w:type="dxa"/>
          </w:tcPr>
          <w:p w14:paraId="5E44CDC9" w14:textId="7DB6BB94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  <w:color w:val="000000"/>
              </w:rPr>
              <w:t>Dicionário de Dados</w:t>
            </w:r>
          </w:p>
        </w:tc>
        <w:tc>
          <w:tcPr>
            <w:tcW w:w="2410" w:type="dxa"/>
          </w:tcPr>
          <w:p w14:paraId="10978844" w14:textId="09A64D58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Importante</w:t>
            </w:r>
          </w:p>
        </w:tc>
        <w:tc>
          <w:tcPr>
            <w:tcW w:w="1985" w:type="dxa"/>
          </w:tcPr>
          <w:p w14:paraId="20534FED" w14:textId="45603BE0" w:rsidR="00A6774B" w:rsidRPr="00B71D6C" w:rsidRDefault="00A6774B" w:rsidP="00A6774B">
            <w:pPr>
              <w:jc w:val="center"/>
              <w:rPr>
                <w:rFonts w:cs="Arial"/>
              </w:rPr>
            </w:pPr>
            <w:r w:rsidRPr="00B71D6C">
              <w:rPr>
                <w:rFonts w:cs="Arial"/>
              </w:rPr>
              <w:t>4</w:t>
            </w:r>
          </w:p>
        </w:tc>
      </w:tr>
    </w:tbl>
    <w:p w14:paraId="14A959E1" w14:textId="77777777" w:rsidR="0037597F" w:rsidRDefault="0037597F" w:rsidP="00EB4A20"/>
    <w:p w14:paraId="61C4BB64" w14:textId="77777777" w:rsidR="00FC2A94" w:rsidRDefault="00FC2A94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  <w:r>
        <w:rPr>
          <w:b/>
        </w:rPr>
        <w:br w:type="page"/>
      </w:r>
    </w:p>
    <w:p w14:paraId="2C4601C5" w14:textId="41F7FD7F" w:rsidR="004E4BFC" w:rsidRPr="00FC2A94" w:rsidRDefault="000C7251" w:rsidP="009901E7">
      <w:pPr>
        <w:pStyle w:val="Ttulo2"/>
        <w:rPr>
          <w:b/>
        </w:rPr>
      </w:pPr>
      <w:bookmarkStart w:id="16" w:name="_Toc26531432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743D743A" w14:textId="77777777" w:rsidR="004E4BFC" w:rsidRDefault="004E4BFC" w:rsidP="009901E7"/>
    <w:p w14:paraId="402DDF07" w14:textId="14BEBBF5" w:rsidR="009901E7" w:rsidRDefault="009901E7" w:rsidP="009901E7">
      <w:pPr>
        <w:rPr>
          <w:b/>
          <w:bCs/>
        </w:rPr>
      </w:pPr>
      <w:r>
        <w:rPr>
          <w:b/>
          <w:bCs/>
        </w:rPr>
        <w:t>2</w:t>
      </w:r>
      <w:r w:rsidRPr="0037597F">
        <w:rPr>
          <w:b/>
          <w:bCs/>
        </w:rPr>
        <w:t>º Sprint</w:t>
      </w:r>
    </w:p>
    <w:p w14:paraId="1DDEEAAE" w14:textId="77777777" w:rsidR="00370E34" w:rsidRDefault="00370E34" w:rsidP="007B4A44"/>
    <w:tbl>
      <w:tblPr>
        <w:tblStyle w:val="Quadro"/>
        <w:tblW w:w="0" w:type="auto"/>
        <w:tblLook w:val="04A0" w:firstRow="1" w:lastRow="0" w:firstColumn="1" w:lastColumn="0" w:noHBand="0" w:noVBand="1"/>
      </w:tblPr>
      <w:tblGrid>
        <w:gridCol w:w="1826"/>
        <w:gridCol w:w="2547"/>
        <w:gridCol w:w="2419"/>
      </w:tblGrid>
      <w:tr w:rsidR="009901E7" w14:paraId="16792D38" w14:textId="77777777" w:rsidTr="007D1CA0">
        <w:trPr>
          <w:trHeight w:val="448"/>
        </w:trPr>
        <w:tc>
          <w:tcPr>
            <w:tcW w:w="1826" w:type="dxa"/>
          </w:tcPr>
          <w:p w14:paraId="11FF3BF7" w14:textId="77777777" w:rsidR="009901E7" w:rsidRDefault="009901E7" w:rsidP="005111CE">
            <w:pPr>
              <w:jc w:val="center"/>
            </w:pPr>
            <w:r>
              <w:t>Nº Requisito</w:t>
            </w:r>
          </w:p>
        </w:tc>
        <w:tc>
          <w:tcPr>
            <w:tcW w:w="2547" w:type="dxa"/>
          </w:tcPr>
          <w:p w14:paraId="07AC1E44" w14:textId="77777777" w:rsidR="009901E7" w:rsidRDefault="009901E7" w:rsidP="005111CE">
            <w:pPr>
              <w:jc w:val="center"/>
            </w:pPr>
            <w:r>
              <w:t>Requisito</w:t>
            </w:r>
          </w:p>
        </w:tc>
        <w:tc>
          <w:tcPr>
            <w:tcW w:w="2419" w:type="dxa"/>
          </w:tcPr>
          <w:p w14:paraId="7111DEA2" w14:textId="144E7B2C" w:rsidR="009901E7" w:rsidRDefault="009901E7" w:rsidP="005111CE">
            <w:pPr>
              <w:jc w:val="center"/>
            </w:pPr>
            <w:r>
              <w:t>Responsável</w:t>
            </w:r>
          </w:p>
        </w:tc>
      </w:tr>
      <w:tr w:rsidR="009901E7" w14:paraId="66E7A02A" w14:textId="77777777" w:rsidTr="007D1CA0">
        <w:trPr>
          <w:trHeight w:val="613"/>
        </w:trPr>
        <w:tc>
          <w:tcPr>
            <w:tcW w:w="1826" w:type="dxa"/>
          </w:tcPr>
          <w:p w14:paraId="41C885BA" w14:textId="77777777" w:rsidR="009901E7" w:rsidRDefault="009901E7" w:rsidP="005111CE">
            <w:pPr>
              <w:jc w:val="center"/>
            </w:pPr>
            <w:r>
              <w:t>R01</w:t>
            </w:r>
          </w:p>
        </w:tc>
        <w:tc>
          <w:tcPr>
            <w:tcW w:w="2547" w:type="dxa"/>
          </w:tcPr>
          <w:p w14:paraId="44BEF5E1" w14:textId="77777777" w:rsidR="009901E7" w:rsidRDefault="009901E7" w:rsidP="005111CE">
            <w:pPr>
              <w:jc w:val="center"/>
            </w:pPr>
            <w:r w:rsidRPr="0037597F">
              <w:t>Página Institucional</w:t>
            </w:r>
          </w:p>
        </w:tc>
        <w:tc>
          <w:tcPr>
            <w:tcW w:w="2419" w:type="dxa"/>
          </w:tcPr>
          <w:p w14:paraId="6CEB9340" w14:textId="74F37CA6" w:rsidR="009901E7" w:rsidRDefault="00FC2A94" w:rsidP="005111CE">
            <w:pPr>
              <w:jc w:val="center"/>
            </w:pPr>
            <w:r>
              <w:t xml:space="preserve">Lisandra </w:t>
            </w:r>
            <w:r w:rsidR="00C74CE0">
              <w:t>e Ricardo</w:t>
            </w:r>
          </w:p>
        </w:tc>
      </w:tr>
      <w:tr w:rsidR="009901E7" w14:paraId="657236D5" w14:textId="77777777" w:rsidTr="007D1CA0">
        <w:trPr>
          <w:trHeight w:val="448"/>
        </w:trPr>
        <w:tc>
          <w:tcPr>
            <w:tcW w:w="1826" w:type="dxa"/>
          </w:tcPr>
          <w:p w14:paraId="5EF86A2F" w14:textId="77777777" w:rsidR="009901E7" w:rsidRDefault="009901E7" w:rsidP="005111CE">
            <w:pPr>
              <w:jc w:val="center"/>
            </w:pPr>
            <w:r>
              <w:t>R02</w:t>
            </w:r>
          </w:p>
        </w:tc>
        <w:tc>
          <w:tcPr>
            <w:tcW w:w="2547" w:type="dxa"/>
          </w:tcPr>
          <w:p w14:paraId="7B0E81BC" w14:textId="77777777" w:rsidR="009901E7" w:rsidRDefault="009901E7" w:rsidP="005111CE">
            <w:pPr>
              <w:jc w:val="center"/>
            </w:pPr>
            <w:r w:rsidRPr="0037597F">
              <w:t>Desenvolvimento d</w:t>
            </w:r>
            <w:r>
              <w:t xml:space="preserve">a dashboard </w:t>
            </w:r>
            <w:r w:rsidRPr="0037597F">
              <w:t>para acompanhamento em tempo real dos dados coletados</w:t>
            </w:r>
          </w:p>
        </w:tc>
        <w:tc>
          <w:tcPr>
            <w:tcW w:w="2419" w:type="dxa"/>
          </w:tcPr>
          <w:p w14:paraId="76940261" w14:textId="1ACD9D35" w:rsidR="009901E7" w:rsidRDefault="00FC2A94" w:rsidP="005111CE">
            <w:pPr>
              <w:jc w:val="center"/>
            </w:pPr>
            <w:r>
              <w:t>Priscila e Ricardo</w:t>
            </w:r>
          </w:p>
        </w:tc>
      </w:tr>
      <w:tr w:rsidR="009901E7" w14:paraId="70988C31" w14:textId="77777777" w:rsidTr="007D1CA0">
        <w:trPr>
          <w:trHeight w:val="634"/>
        </w:trPr>
        <w:tc>
          <w:tcPr>
            <w:tcW w:w="1826" w:type="dxa"/>
          </w:tcPr>
          <w:p w14:paraId="69AE87B5" w14:textId="77777777" w:rsidR="009901E7" w:rsidRDefault="009901E7" w:rsidP="005111CE">
            <w:pPr>
              <w:jc w:val="center"/>
            </w:pPr>
            <w:r>
              <w:t>R03</w:t>
            </w:r>
          </w:p>
        </w:tc>
        <w:tc>
          <w:tcPr>
            <w:tcW w:w="2547" w:type="dxa"/>
          </w:tcPr>
          <w:p w14:paraId="67990E08" w14:textId="77777777" w:rsidR="009901E7" w:rsidRDefault="009901E7" w:rsidP="005111CE">
            <w:pPr>
              <w:jc w:val="center"/>
            </w:pPr>
            <w:r>
              <w:t>Cadastro/Login</w:t>
            </w:r>
          </w:p>
        </w:tc>
        <w:tc>
          <w:tcPr>
            <w:tcW w:w="2419" w:type="dxa"/>
          </w:tcPr>
          <w:p w14:paraId="75BC3C98" w14:textId="73DB5CD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7EBCA598" w14:textId="77777777" w:rsidTr="007D1CA0">
        <w:trPr>
          <w:trHeight w:val="559"/>
        </w:trPr>
        <w:tc>
          <w:tcPr>
            <w:tcW w:w="1826" w:type="dxa"/>
          </w:tcPr>
          <w:p w14:paraId="27471728" w14:textId="77777777" w:rsidR="009901E7" w:rsidRDefault="009901E7" w:rsidP="005111CE">
            <w:pPr>
              <w:jc w:val="center"/>
            </w:pPr>
            <w:r>
              <w:t>R04</w:t>
            </w:r>
          </w:p>
        </w:tc>
        <w:tc>
          <w:tcPr>
            <w:tcW w:w="2547" w:type="dxa"/>
          </w:tcPr>
          <w:p w14:paraId="6D502DF9" w14:textId="77777777" w:rsidR="009901E7" w:rsidRDefault="009901E7" w:rsidP="005111CE">
            <w:pPr>
              <w:jc w:val="center"/>
            </w:pPr>
            <w:r>
              <w:t>Banco de dados</w:t>
            </w:r>
          </w:p>
        </w:tc>
        <w:tc>
          <w:tcPr>
            <w:tcW w:w="2419" w:type="dxa"/>
          </w:tcPr>
          <w:p w14:paraId="38009E7F" w14:textId="07C3C14E" w:rsidR="009901E7" w:rsidRDefault="00C74CE0" w:rsidP="005111CE">
            <w:pPr>
              <w:jc w:val="center"/>
            </w:pPr>
            <w:r>
              <w:t>Priscila e Vinicius</w:t>
            </w:r>
          </w:p>
        </w:tc>
      </w:tr>
      <w:tr w:rsidR="009901E7" w14:paraId="552F6A3D" w14:textId="77777777" w:rsidTr="007D1CA0">
        <w:trPr>
          <w:trHeight w:val="448"/>
        </w:trPr>
        <w:tc>
          <w:tcPr>
            <w:tcW w:w="1826" w:type="dxa"/>
          </w:tcPr>
          <w:p w14:paraId="2629B979" w14:textId="77777777" w:rsidR="009901E7" w:rsidRDefault="009901E7" w:rsidP="005111CE">
            <w:pPr>
              <w:jc w:val="center"/>
            </w:pPr>
            <w:r>
              <w:t>R05</w:t>
            </w:r>
          </w:p>
        </w:tc>
        <w:tc>
          <w:tcPr>
            <w:tcW w:w="2547" w:type="dxa"/>
          </w:tcPr>
          <w:p w14:paraId="29BD172C" w14:textId="77777777" w:rsidR="009901E7" w:rsidRDefault="009901E7" w:rsidP="005111CE">
            <w:pPr>
              <w:jc w:val="center"/>
            </w:pPr>
            <w:r w:rsidRPr="0037597F">
              <w:t>Exibir gráficos para facilitar a análise dos dados</w:t>
            </w:r>
          </w:p>
        </w:tc>
        <w:tc>
          <w:tcPr>
            <w:tcW w:w="2419" w:type="dxa"/>
          </w:tcPr>
          <w:p w14:paraId="562EC002" w14:textId="18FF51A7" w:rsidR="009901E7" w:rsidRDefault="00C74CE0" w:rsidP="005111CE">
            <w:pPr>
              <w:jc w:val="center"/>
            </w:pPr>
            <w:r>
              <w:t>Ricardo</w:t>
            </w:r>
          </w:p>
        </w:tc>
      </w:tr>
      <w:tr w:rsidR="009901E7" w14:paraId="6E039603" w14:textId="77777777" w:rsidTr="007D1CA0">
        <w:trPr>
          <w:trHeight w:val="448"/>
        </w:trPr>
        <w:tc>
          <w:tcPr>
            <w:tcW w:w="1826" w:type="dxa"/>
          </w:tcPr>
          <w:p w14:paraId="170B810D" w14:textId="77777777" w:rsidR="009901E7" w:rsidRDefault="009901E7" w:rsidP="005111CE">
            <w:pPr>
              <w:jc w:val="center"/>
            </w:pPr>
            <w:r>
              <w:t>R06</w:t>
            </w:r>
          </w:p>
        </w:tc>
        <w:tc>
          <w:tcPr>
            <w:tcW w:w="2547" w:type="dxa"/>
          </w:tcPr>
          <w:p w14:paraId="2F628FDD" w14:textId="77777777" w:rsidR="009901E7" w:rsidRDefault="009901E7" w:rsidP="005111CE">
            <w:pPr>
              <w:jc w:val="center"/>
            </w:pPr>
            <w:r w:rsidRPr="0037597F">
              <w:t>Interface do layout do estacionamento (HLD/LLD)</w:t>
            </w:r>
          </w:p>
        </w:tc>
        <w:tc>
          <w:tcPr>
            <w:tcW w:w="2419" w:type="dxa"/>
          </w:tcPr>
          <w:p w14:paraId="7335D757" w14:textId="3310ECB0" w:rsidR="009901E7" w:rsidRDefault="00C74CE0" w:rsidP="005111CE">
            <w:pPr>
              <w:jc w:val="center"/>
            </w:pPr>
            <w:r>
              <w:t>Pedro, Priscila, Ricardo e Vinicius</w:t>
            </w:r>
          </w:p>
        </w:tc>
      </w:tr>
      <w:tr w:rsidR="009901E7" w14:paraId="537AB0B7" w14:textId="77777777" w:rsidTr="007D1CA0">
        <w:trPr>
          <w:trHeight w:val="704"/>
        </w:trPr>
        <w:tc>
          <w:tcPr>
            <w:tcW w:w="1826" w:type="dxa"/>
          </w:tcPr>
          <w:p w14:paraId="1A9EDD84" w14:textId="77777777" w:rsidR="009901E7" w:rsidRDefault="009901E7" w:rsidP="005111CE">
            <w:pPr>
              <w:jc w:val="center"/>
            </w:pPr>
            <w:r>
              <w:t>R07</w:t>
            </w:r>
          </w:p>
        </w:tc>
        <w:tc>
          <w:tcPr>
            <w:tcW w:w="2547" w:type="dxa"/>
          </w:tcPr>
          <w:p w14:paraId="5BA4BE22" w14:textId="706CB52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</w:t>
            </w:r>
            <w:proofErr w:type="spellStart"/>
            <w:r w:rsidR="009901E7" w:rsidRPr="0037597F">
              <w:t>email</w:t>
            </w:r>
            <w:proofErr w:type="spellEnd"/>
          </w:p>
        </w:tc>
        <w:tc>
          <w:tcPr>
            <w:tcW w:w="2419" w:type="dxa"/>
          </w:tcPr>
          <w:p w14:paraId="5A1F0C7F" w14:textId="5A7C8E92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429B696" w14:textId="77777777" w:rsidTr="007D1CA0">
        <w:trPr>
          <w:trHeight w:val="448"/>
        </w:trPr>
        <w:tc>
          <w:tcPr>
            <w:tcW w:w="1826" w:type="dxa"/>
          </w:tcPr>
          <w:p w14:paraId="24DA4382" w14:textId="77777777" w:rsidR="009901E7" w:rsidRDefault="009901E7" w:rsidP="005111CE">
            <w:pPr>
              <w:jc w:val="center"/>
            </w:pPr>
            <w:r>
              <w:t>R08</w:t>
            </w:r>
          </w:p>
        </w:tc>
        <w:tc>
          <w:tcPr>
            <w:tcW w:w="2547" w:type="dxa"/>
          </w:tcPr>
          <w:p w14:paraId="645CA2B3" w14:textId="3D627A65" w:rsidR="009901E7" w:rsidRDefault="000F5775" w:rsidP="005111CE">
            <w:pPr>
              <w:jc w:val="center"/>
            </w:pPr>
            <w:r>
              <w:t>Validação</w:t>
            </w:r>
            <w:r w:rsidR="009901E7" w:rsidRPr="0037597F">
              <w:t xml:space="preserve"> de senha</w:t>
            </w:r>
          </w:p>
        </w:tc>
        <w:tc>
          <w:tcPr>
            <w:tcW w:w="2419" w:type="dxa"/>
          </w:tcPr>
          <w:p w14:paraId="50DA8A03" w14:textId="4B4424BE" w:rsidR="009901E7" w:rsidRDefault="00C74CE0" w:rsidP="005111CE">
            <w:pPr>
              <w:jc w:val="center"/>
            </w:pPr>
            <w:r>
              <w:t>Amanda e Pedro</w:t>
            </w:r>
          </w:p>
        </w:tc>
      </w:tr>
      <w:tr w:rsidR="009901E7" w14:paraId="3FAEF5C2" w14:textId="77777777" w:rsidTr="007D1CA0">
        <w:trPr>
          <w:trHeight w:val="721"/>
        </w:trPr>
        <w:tc>
          <w:tcPr>
            <w:tcW w:w="1826" w:type="dxa"/>
          </w:tcPr>
          <w:p w14:paraId="3F4E7687" w14:textId="77777777" w:rsidR="009901E7" w:rsidRDefault="009901E7" w:rsidP="005111CE">
            <w:pPr>
              <w:jc w:val="center"/>
            </w:pPr>
            <w:r>
              <w:t>R09</w:t>
            </w:r>
          </w:p>
        </w:tc>
        <w:tc>
          <w:tcPr>
            <w:tcW w:w="2547" w:type="dxa"/>
          </w:tcPr>
          <w:p w14:paraId="4025F14F" w14:textId="77777777" w:rsidR="009901E7" w:rsidRDefault="009901E7" w:rsidP="005111CE">
            <w:pPr>
              <w:jc w:val="center"/>
            </w:pPr>
            <w:r w:rsidRPr="0037597F">
              <w:t>Contato FAQ</w:t>
            </w:r>
          </w:p>
        </w:tc>
        <w:tc>
          <w:tcPr>
            <w:tcW w:w="2419" w:type="dxa"/>
          </w:tcPr>
          <w:p w14:paraId="0AA73C7E" w14:textId="2214D9B7" w:rsidR="009901E7" w:rsidRDefault="00C74CE0" w:rsidP="005111CE">
            <w:pPr>
              <w:jc w:val="center"/>
            </w:pPr>
            <w:r>
              <w:t>Lisandra e Ricardo</w:t>
            </w:r>
          </w:p>
        </w:tc>
      </w:tr>
      <w:tr w:rsidR="009901E7" w14:paraId="19CA5AE1" w14:textId="77777777" w:rsidTr="007D1CA0">
        <w:trPr>
          <w:trHeight w:val="675"/>
        </w:trPr>
        <w:tc>
          <w:tcPr>
            <w:tcW w:w="1826" w:type="dxa"/>
          </w:tcPr>
          <w:p w14:paraId="3616DC75" w14:textId="77777777" w:rsidR="009901E7" w:rsidRDefault="009901E7" w:rsidP="005111CE">
            <w:pPr>
              <w:jc w:val="center"/>
            </w:pPr>
            <w:r>
              <w:t>R10</w:t>
            </w:r>
          </w:p>
        </w:tc>
        <w:tc>
          <w:tcPr>
            <w:tcW w:w="2547" w:type="dxa"/>
          </w:tcPr>
          <w:p w14:paraId="26144B33" w14:textId="77777777" w:rsidR="009901E7" w:rsidRDefault="009901E7" w:rsidP="005111CE">
            <w:pPr>
              <w:jc w:val="center"/>
            </w:pPr>
            <w:r w:rsidRPr="0037597F">
              <w:t>Arduino</w:t>
            </w:r>
          </w:p>
        </w:tc>
        <w:tc>
          <w:tcPr>
            <w:tcW w:w="2419" w:type="dxa"/>
          </w:tcPr>
          <w:p w14:paraId="73959D12" w14:textId="63ED7171" w:rsidR="009901E7" w:rsidRDefault="00C74CE0" w:rsidP="005111CE">
            <w:pPr>
              <w:jc w:val="center"/>
            </w:pPr>
            <w:r>
              <w:t>Grupo</w:t>
            </w:r>
          </w:p>
        </w:tc>
      </w:tr>
    </w:tbl>
    <w:p w14:paraId="14075B54" w14:textId="57F5C08B" w:rsidR="001C6469" w:rsidRDefault="001C6469" w:rsidP="007B4A44"/>
    <w:p w14:paraId="09E884E4" w14:textId="77777777" w:rsidR="001C6469" w:rsidRDefault="001C6469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1AEEA20F" w14:textId="383EE3FD" w:rsidR="00B71D6C" w:rsidRDefault="00B71D6C" w:rsidP="00B71D6C">
      <w:pPr>
        <w:rPr>
          <w:b/>
          <w:bCs/>
        </w:rPr>
      </w:pPr>
      <w:r>
        <w:rPr>
          <w:b/>
          <w:bCs/>
        </w:rPr>
        <w:lastRenderedPageBreak/>
        <w:t>2</w:t>
      </w:r>
      <w:r w:rsidRPr="0037597F">
        <w:rPr>
          <w:b/>
          <w:bCs/>
        </w:rPr>
        <w:t>º Sprint</w:t>
      </w:r>
    </w:p>
    <w:p w14:paraId="62BB9EA8" w14:textId="77777777" w:rsidR="009901E7" w:rsidRDefault="009901E7" w:rsidP="007B4A44"/>
    <w:tbl>
      <w:tblPr>
        <w:tblStyle w:val="Quadro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3"/>
        <w:gridCol w:w="2551"/>
        <w:gridCol w:w="2551"/>
      </w:tblGrid>
      <w:tr w:rsidR="009901E7" w14:paraId="6844C363" w14:textId="3EC5D46D" w:rsidTr="005111CE">
        <w:tc>
          <w:tcPr>
            <w:tcW w:w="2093" w:type="dxa"/>
          </w:tcPr>
          <w:p w14:paraId="52C270B1" w14:textId="77777777" w:rsidR="009901E7" w:rsidRDefault="009901E7" w:rsidP="009901E7">
            <w:pPr>
              <w:jc w:val="center"/>
            </w:pPr>
            <w:r>
              <w:t>Nº Requisito</w:t>
            </w:r>
          </w:p>
        </w:tc>
        <w:tc>
          <w:tcPr>
            <w:tcW w:w="2551" w:type="dxa"/>
          </w:tcPr>
          <w:p w14:paraId="086A1217" w14:textId="77777777" w:rsidR="009901E7" w:rsidRDefault="009901E7" w:rsidP="009901E7">
            <w:pPr>
              <w:jc w:val="center"/>
            </w:pPr>
            <w:r>
              <w:t>Requisito</w:t>
            </w:r>
          </w:p>
        </w:tc>
        <w:tc>
          <w:tcPr>
            <w:tcW w:w="2551" w:type="dxa"/>
          </w:tcPr>
          <w:p w14:paraId="46734160" w14:textId="2E0E51F5" w:rsidR="009901E7" w:rsidRDefault="009901E7" w:rsidP="009901E7">
            <w:pPr>
              <w:jc w:val="center"/>
            </w:pPr>
            <w:r>
              <w:t>Responsável</w:t>
            </w:r>
          </w:p>
        </w:tc>
      </w:tr>
      <w:tr w:rsidR="009901E7" w:rsidRPr="00A6774B" w14:paraId="4E3FD7AF" w14:textId="4E9FC94E" w:rsidTr="005111CE">
        <w:tc>
          <w:tcPr>
            <w:tcW w:w="2093" w:type="dxa"/>
          </w:tcPr>
          <w:p w14:paraId="31088E4C" w14:textId="77777777" w:rsidR="009901E7" w:rsidRDefault="009901E7" w:rsidP="009901E7">
            <w:pPr>
              <w:jc w:val="center"/>
            </w:pPr>
            <w:r>
              <w:t>R11</w:t>
            </w:r>
          </w:p>
        </w:tc>
        <w:tc>
          <w:tcPr>
            <w:tcW w:w="2551" w:type="dxa"/>
          </w:tcPr>
          <w:p w14:paraId="3047D194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Site Completo na Nuvem</w:t>
            </w:r>
          </w:p>
        </w:tc>
        <w:tc>
          <w:tcPr>
            <w:tcW w:w="2551" w:type="dxa"/>
          </w:tcPr>
          <w:p w14:paraId="62FA8F79" w14:textId="7C2CE3E6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Grupo</w:t>
            </w:r>
          </w:p>
        </w:tc>
      </w:tr>
      <w:tr w:rsidR="009901E7" w14:paraId="3B362C5D" w14:textId="415F0281" w:rsidTr="005111CE">
        <w:tc>
          <w:tcPr>
            <w:tcW w:w="2093" w:type="dxa"/>
          </w:tcPr>
          <w:p w14:paraId="024221E8" w14:textId="77777777" w:rsidR="009901E7" w:rsidRDefault="009901E7" w:rsidP="009901E7">
            <w:pPr>
              <w:jc w:val="center"/>
            </w:pPr>
            <w:r>
              <w:t>R12</w:t>
            </w:r>
          </w:p>
        </w:tc>
        <w:tc>
          <w:tcPr>
            <w:tcW w:w="2551" w:type="dxa"/>
          </w:tcPr>
          <w:p w14:paraId="3E1B5FC7" w14:textId="77777777" w:rsidR="009901E7" w:rsidRDefault="009901E7" w:rsidP="009901E7">
            <w:pPr>
              <w:jc w:val="center"/>
            </w:pPr>
            <w:r w:rsidRPr="00A6774B">
              <w:t xml:space="preserve">Mapeamento das Tabelas em </w:t>
            </w:r>
            <w:proofErr w:type="spellStart"/>
            <w:r w:rsidRPr="00A6774B">
              <w:t>JavaScript</w:t>
            </w:r>
            <w:proofErr w:type="spellEnd"/>
          </w:p>
        </w:tc>
        <w:tc>
          <w:tcPr>
            <w:tcW w:w="2551" w:type="dxa"/>
          </w:tcPr>
          <w:p w14:paraId="74EFD7C4" w14:textId="06D0779E" w:rsidR="009901E7" w:rsidRPr="00A6774B" w:rsidRDefault="00C74CE0" w:rsidP="009901E7">
            <w:pPr>
              <w:jc w:val="center"/>
            </w:pPr>
            <w:r>
              <w:t>Ricardo</w:t>
            </w:r>
          </w:p>
        </w:tc>
      </w:tr>
      <w:tr w:rsidR="009901E7" w14:paraId="087E1C33" w14:textId="3035704B" w:rsidTr="005111CE">
        <w:tc>
          <w:tcPr>
            <w:tcW w:w="2093" w:type="dxa"/>
          </w:tcPr>
          <w:p w14:paraId="2850B8D0" w14:textId="77777777" w:rsidR="009901E7" w:rsidRDefault="009901E7" w:rsidP="009901E7">
            <w:pPr>
              <w:jc w:val="center"/>
            </w:pPr>
            <w:r>
              <w:t>R13</w:t>
            </w:r>
          </w:p>
        </w:tc>
        <w:tc>
          <w:tcPr>
            <w:tcW w:w="2551" w:type="dxa"/>
          </w:tcPr>
          <w:p w14:paraId="3BCED2EA" w14:textId="77777777" w:rsidR="009901E7" w:rsidRDefault="009901E7" w:rsidP="009901E7">
            <w:pPr>
              <w:jc w:val="center"/>
            </w:pPr>
            <w:r w:rsidRPr="00A6774B">
              <w:t>Transição do Banco de Dados MySQL para SQL Server (Azure)</w:t>
            </w:r>
          </w:p>
        </w:tc>
        <w:tc>
          <w:tcPr>
            <w:tcW w:w="2551" w:type="dxa"/>
          </w:tcPr>
          <w:p w14:paraId="0D21AAEA" w14:textId="0663A311" w:rsidR="009901E7" w:rsidRPr="00A6774B" w:rsidRDefault="00C74CE0" w:rsidP="009901E7">
            <w:pPr>
              <w:jc w:val="center"/>
            </w:pPr>
            <w:r>
              <w:t>Pedro</w:t>
            </w:r>
          </w:p>
        </w:tc>
      </w:tr>
      <w:tr w:rsidR="009901E7" w:rsidRPr="00A6774B" w14:paraId="17B5B922" w14:textId="5FA6994A" w:rsidTr="005111CE">
        <w:tc>
          <w:tcPr>
            <w:tcW w:w="2093" w:type="dxa"/>
          </w:tcPr>
          <w:p w14:paraId="690C850D" w14:textId="77777777" w:rsidR="009901E7" w:rsidRDefault="009901E7" w:rsidP="009901E7">
            <w:pPr>
              <w:jc w:val="center"/>
            </w:pPr>
            <w:r>
              <w:t>R14</w:t>
            </w:r>
          </w:p>
        </w:tc>
        <w:tc>
          <w:tcPr>
            <w:tcW w:w="2551" w:type="dxa"/>
          </w:tcPr>
          <w:p w14:paraId="20592A3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Modelagem Lógica e Conceitual do Banco de Dados</w:t>
            </w:r>
          </w:p>
        </w:tc>
        <w:tc>
          <w:tcPr>
            <w:tcW w:w="2551" w:type="dxa"/>
          </w:tcPr>
          <w:p w14:paraId="15539443" w14:textId="33B4694C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Amanda, Lisandra e Pedro</w:t>
            </w:r>
          </w:p>
        </w:tc>
      </w:tr>
      <w:tr w:rsidR="009901E7" w:rsidRPr="00A6774B" w14:paraId="3E288E9F" w14:textId="426B82CA" w:rsidTr="005111CE">
        <w:tc>
          <w:tcPr>
            <w:tcW w:w="2093" w:type="dxa"/>
          </w:tcPr>
          <w:p w14:paraId="318BFA76" w14:textId="77777777" w:rsidR="009901E7" w:rsidRDefault="009901E7" w:rsidP="009901E7">
            <w:pPr>
              <w:jc w:val="center"/>
            </w:pPr>
            <w:r>
              <w:t>R15</w:t>
            </w:r>
          </w:p>
        </w:tc>
        <w:tc>
          <w:tcPr>
            <w:tcW w:w="2551" w:type="dxa"/>
          </w:tcPr>
          <w:p w14:paraId="621441A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Ferramente</w:t>
            </w:r>
            <w:proofErr w:type="spellEnd"/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 de Help Desk integrada no Site</w:t>
            </w:r>
          </w:p>
        </w:tc>
        <w:tc>
          <w:tcPr>
            <w:tcW w:w="2551" w:type="dxa"/>
          </w:tcPr>
          <w:p w14:paraId="31855EEB" w14:textId="4F6A4549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Priscila e Ricardo</w:t>
            </w:r>
          </w:p>
        </w:tc>
      </w:tr>
      <w:tr w:rsidR="009901E7" w:rsidRPr="00A6774B" w14:paraId="66B83239" w14:textId="6497278C" w:rsidTr="005111CE">
        <w:tc>
          <w:tcPr>
            <w:tcW w:w="2093" w:type="dxa"/>
          </w:tcPr>
          <w:p w14:paraId="34F43E82" w14:textId="77777777" w:rsidR="009901E7" w:rsidRDefault="009901E7" w:rsidP="009901E7">
            <w:pPr>
              <w:jc w:val="center"/>
            </w:pPr>
            <w:r>
              <w:t>R16</w:t>
            </w:r>
          </w:p>
        </w:tc>
        <w:tc>
          <w:tcPr>
            <w:tcW w:w="2551" w:type="dxa"/>
          </w:tcPr>
          <w:p w14:paraId="190EC56A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Manual de Instalação</w:t>
            </w:r>
          </w:p>
        </w:tc>
        <w:tc>
          <w:tcPr>
            <w:tcW w:w="2551" w:type="dxa"/>
          </w:tcPr>
          <w:p w14:paraId="15D51F52" w14:textId="5B8D533F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Pedro</w:t>
            </w:r>
          </w:p>
        </w:tc>
      </w:tr>
      <w:tr w:rsidR="009901E7" w:rsidRPr="00A6774B" w14:paraId="16A5DCF1" w14:textId="2C1F5120" w:rsidTr="005111CE">
        <w:tc>
          <w:tcPr>
            <w:tcW w:w="2093" w:type="dxa"/>
          </w:tcPr>
          <w:p w14:paraId="436B8FD2" w14:textId="77777777" w:rsidR="009901E7" w:rsidRDefault="009901E7" w:rsidP="009901E7">
            <w:pPr>
              <w:jc w:val="center"/>
            </w:pPr>
            <w:r>
              <w:t>R17</w:t>
            </w:r>
          </w:p>
        </w:tc>
        <w:tc>
          <w:tcPr>
            <w:tcW w:w="2551" w:type="dxa"/>
          </w:tcPr>
          <w:p w14:paraId="1079405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Apresentação em PowerPoint</w:t>
            </w:r>
          </w:p>
        </w:tc>
        <w:tc>
          <w:tcPr>
            <w:tcW w:w="2551" w:type="dxa"/>
          </w:tcPr>
          <w:p w14:paraId="48780547" w14:textId="3E984614" w:rsidR="009901E7" w:rsidRDefault="00C74CE0" w:rsidP="00C74CE0">
            <w:pPr>
              <w:tabs>
                <w:tab w:val="clear" w:pos="851"/>
              </w:tabs>
              <w:spacing w:line="240" w:lineRule="auto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02902E07" w14:textId="3F6F47AA" w:rsidTr="005111CE">
        <w:tc>
          <w:tcPr>
            <w:tcW w:w="2093" w:type="dxa"/>
          </w:tcPr>
          <w:p w14:paraId="7419B7C7" w14:textId="77777777" w:rsidR="009901E7" w:rsidRDefault="009901E7" w:rsidP="009901E7">
            <w:pPr>
              <w:jc w:val="center"/>
            </w:pPr>
            <w:r>
              <w:t>R18</w:t>
            </w:r>
          </w:p>
        </w:tc>
        <w:tc>
          <w:tcPr>
            <w:tcW w:w="2551" w:type="dxa"/>
          </w:tcPr>
          <w:p w14:paraId="19AC5045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Documentação Final</w:t>
            </w:r>
          </w:p>
        </w:tc>
        <w:tc>
          <w:tcPr>
            <w:tcW w:w="2551" w:type="dxa"/>
          </w:tcPr>
          <w:p w14:paraId="2B1D1A8D" w14:textId="2C2F345A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Lisandra, Pedro e Priscila</w:t>
            </w:r>
          </w:p>
        </w:tc>
      </w:tr>
      <w:tr w:rsidR="009901E7" w:rsidRPr="00A6774B" w14:paraId="35CCE40A" w14:textId="16906C3E" w:rsidTr="005111CE">
        <w:tc>
          <w:tcPr>
            <w:tcW w:w="2093" w:type="dxa"/>
          </w:tcPr>
          <w:p w14:paraId="7042768A" w14:textId="77777777" w:rsidR="009901E7" w:rsidRDefault="009901E7" w:rsidP="009901E7">
            <w:pPr>
              <w:jc w:val="center"/>
            </w:pPr>
            <w:r>
              <w:t>R19</w:t>
            </w:r>
          </w:p>
        </w:tc>
        <w:tc>
          <w:tcPr>
            <w:tcW w:w="2551" w:type="dxa"/>
          </w:tcPr>
          <w:p w14:paraId="40CA8E96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Planilha de Homologação</w:t>
            </w:r>
          </w:p>
        </w:tc>
        <w:tc>
          <w:tcPr>
            <w:tcW w:w="2551" w:type="dxa"/>
          </w:tcPr>
          <w:p w14:paraId="3D9531E8" w14:textId="476290F4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</w:t>
            </w:r>
          </w:p>
        </w:tc>
      </w:tr>
      <w:tr w:rsidR="009901E7" w:rsidRPr="00A6774B" w14:paraId="0294ED93" w14:textId="093587B4" w:rsidTr="005111CE">
        <w:tc>
          <w:tcPr>
            <w:tcW w:w="2093" w:type="dxa"/>
          </w:tcPr>
          <w:p w14:paraId="3F412619" w14:textId="10B3072E" w:rsidR="009901E7" w:rsidRDefault="009901E7" w:rsidP="009901E7">
            <w:pPr>
              <w:jc w:val="center"/>
            </w:pPr>
            <w:r>
              <w:t>R2</w:t>
            </w:r>
            <w:r w:rsidR="00C74CE0">
              <w:t>0</w:t>
            </w:r>
          </w:p>
        </w:tc>
        <w:tc>
          <w:tcPr>
            <w:tcW w:w="2551" w:type="dxa"/>
          </w:tcPr>
          <w:p w14:paraId="415F5D8E" w14:textId="77777777" w:rsidR="009901E7" w:rsidRPr="00A6774B" w:rsidRDefault="009901E7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Fluxograma do Suporte</w:t>
            </w:r>
          </w:p>
        </w:tc>
        <w:tc>
          <w:tcPr>
            <w:tcW w:w="2551" w:type="dxa"/>
          </w:tcPr>
          <w:p w14:paraId="65A3CCD8" w14:textId="29100593" w:rsidR="009901E7" w:rsidRDefault="00C74CE0" w:rsidP="009901E7">
            <w:pPr>
              <w:tabs>
                <w:tab w:val="clear" w:pos="851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Amanda e Pedro</w:t>
            </w:r>
          </w:p>
        </w:tc>
      </w:tr>
      <w:tr w:rsidR="009901E7" w14:paraId="18973740" w14:textId="57F66D1C" w:rsidTr="005111CE">
        <w:tc>
          <w:tcPr>
            <w:tcW w:w="2093" w:type="dxa"/>
          </w:tcPr>
          <w:p w14:paraId="266AE3D7" w14:textId="5D1E875B" w:rsidR="009901E7" w:rsidRDefault="009901E7" w:rsidP="009901E7">
            <w:pPr>
              <w:jc w:val="center"/>
            </w:pPr>
            <w:r>
              <w:t>R2</w:t>
            </w:r>
            <w:r w:rsidR="00C74CE0">
              <w:t>1</w:t>
            </w:r>
          </w:p>
        </w:tc>
        <w:tc>
          <w:tcPr>
            <w:tcW w:w="2551" w:type="dxa"/>
          </w:tcPr>
          <w:p w14:paraId="6DB374DD" w14:textId="77777777" w:rsidR="009901E7" w:rsidRDefault="009901E7" w:rsidP="009901E7">
            <w:pPr>
              <w:jc w:val="center"/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Dicionário de Dados</w:t>
            </w:r>
          </w:p>
        </w:tc>
        <w:tc>
          <w:tcPr>
            <w:tcW w:w="2551" w:type="dxa"/>
          </w:tcPr>
          <w:p w14:paraId="23C4A191" w14:textId="71BA47BE" w:rsidR="009901E7" w:rsidRDefault="00D46D97" w:rsidP="009901E7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 xml:space="preserve">Amanda e </w:t>
            </w:r>
            <w:r w:rsidR="00C74CE0">
              <w:rPr>
                <w:rFonts w:ascii="Calibri" w:hAnsi="Calibri" w:cs="Calibri"/>
                <w:color w:val="000000"/>
                <w:sz w:val="28"/>
                <w:szCs w:val="28"/>
              </w:rPr>
              <w:t>Lisandra</w:t>
            </w:r>
          </w:p>
        </w:tc>
      </w:tr>
    </w:tbl>
    <w:p w14:paraId="2694CCEC" w14:textId="1A4A85C2" w:rsidR="009901E7" w:rsidRDefault="009901E7" w:rsidP="007B4A44">
      <w:pPr>
        <w:sectPr w:rsidR="009901E7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br w:type="textWrapping" w:clear="all"/>
      </w:r>
    </w:p>
    <w:p w14:paraId="35864B8F" w14:textId="1F8C43F2" w:rsidR="00370E34" w:rsidRDefault="00C204CE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2653143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26531434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3A354211" w14:textId="28345EAB" w:rsidR="00524F99" w:rsidRDefault="00524F99" w:rsidP="00A66A93"/>
    <w:p w14:paraId="2126B668" w14:textId="57BBF563" w:rsidR="000D35C4" w:rsidRDefault="000D35C4" w:rsidP="000D35C4">
      <w:r>
        <w:tab/>
        <w:t xml:space="preserve">O Arduíno será a ferramenta fundamental para a execução do projeto que é pensado em </w:t>
      </w:r>
      <w:proofErr w:type="spellStart"/>
      <w:r w:rsidRPr="009C0F61">
        <w:rPr>
          <w:i/>
        </w:rPr>
        <w:t>IoT</w:t>
      </w:r>
      <w:proofErr w:type="spellEnd"/>
      <w:r>
        <w:rPr>
          <w:i/>
        </w:rPr>
        <w:t xml:space="preserve"> (Internet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), </w:t>
      </w:r>
      <w:r>
        <w:t xml:space="preserve">e ele trabalhará com um sensor de obstáculo para gerar dados para a interface </w:t>
      </w:r>
      <w:r w:rsidRPr="00B56F48">
        <w:rPr>
          <w:i/>
        </w:rPr>
        <w:t>web</w:t>
      </w:r>
      <w:r>
        <w:t xml:space="preserve"> da aplicação. </w:t>
      </w:r>
    </w:p>
    <w:p w14:paraId="653069F4" w14:textId="0B4DAC87" w:rsidR="000D35C4" w:rsidRDefault="000D35C4" w:rsidP="000D35C4">
      <w:pPr>
        <w:rPr>
          <w:i/>
        </w:rPr>
      </w:pPr>
      <w:r>
        <w:tab/>
        <w:t xml:space="preserve">O sensor e a placa são programados pela IDE do </w:t>
      </w:r>
      <w:r w:rsidRPr="009C0F61">
        <w:rPr>
          <w:i/>
        </w:rPr>
        <w:t>Arduíno</w:t>
      </w:r>
      <w:r>
        <w:rPr>
          <w:i/>
        </w:rPr>
        <w:t xml:space="preserve">, </w:t>
      </w:r>
      <w:r>
        <w:t xml:space="preserve">e a placa guardará e executará a programação que é enviada via USB. A partir do momento que é compilado e executado, os dados serão enviados via </w:t>
      </w:r>
      <w:proofErr w:type="spellStart"/>
      <w:r w:rsidRPr="00B56F48">
        <w:rPr>
          <w:i/>
        </w:rPr>
        <w:t>NodeJS</w:t>
      </w:r>
      <w:proofErr w:type="spellEnd"/>
      <w:r>
        <w:t xml:space="preserve"> para a aplicação, e movimentará os gráficos da interface </w:t>
      </w:r>
      <w:r w:rsidRPr="00B56F48">
        <w:rPr>
          <w:i/>
        </w:rPr>
        <w:t>web</w:t>
      </w:r>
      <w:r>
        <w:rPr>
          <w:i/>
        </w:rPr>
        <w:t>.</w:t>
      </w:r>
    </w:p>
    <w:p w14:paraId="0D5D9BFF" w14:textId="0116071C" w:rsidR="000D35C4" w:rsidRDefault="000D35C4" w:rsidP="000D35C4">
      <w:r>
        <w:tab/>
        <w:t xml:space="preserve">O sensor utilizado será o sensor de obstáculos, e ele funciona com </w:t>
      </w:r>
      <w:r w:rsidRPr="00B56F48">
        <w:t xml:space="preserve">um sistema de reflexão infravermelho, onde um LED emissor e um </w:t>
      </w:r>
      <w:proofErr w:type="spellStart"/>
      <w:r w:rsidRPr="00B56F48">
        <w:t>fototransistor</w:t>
      </w:r>
      <w:proofErr w:type="spellEnd"/>
      <w:r w:rsidRPr="00B56F48">
        <w:t xml:space="preserve"> </w:t>
      </w:r>
      <w:r>
        <w:t xml:space="preserve">ficam lado a lado, </w:t>
      </w:r>
      <w:r w:rsidRPr="00B56F48">
        <w:t xml:space="preserve">e quando um obstáculo </w:t>
      </w:r>
      <w:r>
        <w:t xml:space="preserve">passa </w:t>
      </w:r>
      <w:r w:rsidRPr="00B56F48">
        <w:t>dentro do raio de ação de ambos</w:t>
      </w:r>
      <w:r>
        <w:t>,</w:t>
      </w:r>
      <w:r w:rsidRPr="00B56F48">
        <w:t xml:space="preserve"> o sensor </w:t>
      </w:r>
      <w:r>
        <w:t xml:space="preserve">capta o movimento, e emite sinal para a placa indicando que </w:t>
      </w:r>
      <w:r w:rsidRPr="00B56F48">
        <w:t>um obstáculo ou objeto</w:t>
      </w:r>
      <w:r>
        <w:t xml:space="preserve"> passou pelo sensor</w:t>
      </w:r>
      <w:r w:rsidRPr="00B56F48">
        <w:t>.</w:t>
      </w:r>
    </w:p>
    <w:p w14:paraId="5B363DC2" w14:textId="77777777" w:rsidR="000D35C4" w:rsidRPr="00B56F48" w:rsidRDefault="000D35C4" w:rsidP="000D35C4">
      <w:pPr>
        <w:jc w:val="center"/>
      </w:pPr>
      <w:r w:rsidRPr="00B56F48">
        <w:rPr>
          <w:noProof/>
        </w:rPr>
        <w:drawing>
          <wp:inline distT="0" distB="0" distL="0" distR="0" wp14:anchorId="5E4272DD" wp14:editId="363D6DBD">
            <wp:extent cx="2609850" cy="1752600"/>
            <wp:effectExtent l="0" t="0" r="0" b="0"/>
            <wp:docPr id="2" name="Imagem 2" descr="Resultado de imagem para sensor de obstácul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ensor de obstáculo ardui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C1730" w14:textId="77777777" w:rsidR="000D35C4" w:rsidRPr="00B56F48" w:rsidRDefault="000D35C4" w:rsidP="000D35C4"/>
    <w:p w14:paraId="7C208D73" w14:textId="2B1D5091" w:rsidR="00524F99" w:rsidRDefault="00524F99" w:rsidP="00A66A93"/>
    <w:p w14:paraId="1EA8A2DE" w14:textId="77777777" w:rsidR="000C4ECC" w:rsidRDefault="000C4ECC" w:rsidP="00A66A93"/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26531435"/>
      <w:r w:rsidRPr="00192CAB">
        <w:rPr>
          <w:b/>
        </w:rPr>
        <w:lastRenderedPageBreak/>
        <w:t>Solução Técnica - Aplicação</w:t>
      </w:r>
      <w:bookmarkEnd w:id="20"/>
      <w:r w:rsidRPr="00192CAB">
        <w:rPr>
          <w:b/>
        </w:rPr>
        <w:t xml:space="preserve"> </w:t>
      </w:r>
    </w:p>
    <w:p w14:paraId="136E389A" w14:textId="77777777" w:rsidR="000C4ECC" w:rsidRDefault="000C4ECC" w:rsidP="000C4ECC">
      <w:pPr>
        <w:rPr>
          <w:rFonts w:cs="Arial"/>
        </w:rPr>
      </w:pPr>
    </w:p>
    <w:p w14:paraId="52D95D54" w14:textId="237D27D7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O </w:t>
      </w:r>
      <w:proofErr w:type="spellStart"/>
      <w:r>
        <w:rPr>
          <w:rFonts w:cs="Arial"/>
          <w:i/>
        </w:rPr>
        <w:t>Low</w:t>
      </w:r>
      <w:proofErr w:type="spellEnd"/>
      <w:r>
        <w:rPr>
          <w:rFonts w:cs="Arial"/>
          <w:i/>
        </w:rPr>
        <w:t xml:space="preserve"> </w:t>
      </w:r>
      <w:proofErr w:type="spellStart"/>
      <w:r>
        <w:rPr>
          <w:rFonts w:cs="Arial"/>
          <w:i/>
        </w:rPr>
        <w:t>Level</w:t>
      </w:r>
      <w:proofErr w:type="spellEnd"/>
      <w:r>
        <w:rPr>
          <w:rFonts w:cs="Arial"/>
          <w:i/>
        </w:rPr>
        <w:t xml:space="preserve"> Design </w:t>
      </w:r>
      <w:r>
        <w:rPr>
          <w:rFonts w:cs="Arial"/>
        </w:rPr>
        <w:t xml:space="preserve">(LLD), técnica que detalha o </w:t>
      </w:r>
      <w:r w:rsidRPr="002A7908">
        <w:rPr>
          <w:rFonts w:cs="Arial"/>
          <w:i/>
        </w:rPr>
        <w:t xml:space="preserve">High </w:t>
      </w:r>
      <w:proofErr w:type="spellStart"/>
      <w:r w:rsidRPr="002A7908">
        <w:rPr>
          <w:rFonts w:cs="Arial"/>
          <w:i/>
        </w:rPr>
        <w:t>Level</w:t>
      </w:r>
      <w:proofErr w:type="spellEnd"/>
      <w:r w:rsidRPr="002A7908">
        <w:rPr>
          <w:rFonts w:cs="Arial"/>
          <w:i/>
        </w:rPr>
        <w:t xml:space="preserve"> Design </w:t>
      </w:r>
      <w:r w:rsidRPr="002A7908">
        <w:rPr>
          <w:rFonts w:cs="Arial"/>
        </w:rPr>
        <w:t>(HLD),</w:t>
      </w:r>
      <w:r>
        <w:rPr>
          <w:rFonts w:cs="Arial"/>
        </w:rPr>
        <w:t xml:space="preserve"> define e detalha as lógicas e tecnologias, assim como os componentes e características que estão envolvidos no projeto. Mostra a visão mais dividida em programas, e é separado por cada solução, e nele observamos três figuras principais.</w:t>
      </w:r>
    </w:p>
    <w:p w14:paraId="77DE378E" w14:textId="5C123CE6" w:rsidR="000C4ECC" w:rsidRDefault="000C4ECC" w:rsidP="000C4ECC">
      <w:pPr>
        <w:rPr>
          <w:rFonts w:cs="Arial"/>
        </w:rPr>
      </w:pPr>
      <w:r>
        <w:rPr>
          <w:rFonts w:cs="Arial"/>
        </w:rPr>
        <w:tab/>
        <w:t xml:space="preserve">Mais à esquerda, vemos um retângulo que especifica o </w:t>
      </w:r>
      <w:r w:rsidRPr="004A4B61">
        <w:rPr>
          <w:rFonts w:cs="Arial"/>
          <w:i/>
        </w:rPr>
        <w:t>Arduíno UNO</w:t>
      </w:r>
      <w:r>
        <w:rPr>
          <w:rFonts w:cs="Arial"/>
        </w:rPr>
        <w:t xml:space="preserve">, assim como o sensor de obstáculo TCRT – 5000, que serão responsáveis por detectar o veículo na vaga do estacionamento, que via cabo USB irão guardar o código de programação do sensor, e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</w:rPr>
        <w:t xml:space="preserve"> irá enviar os dados captados para a aplicação.</w:t>
      </w:r>
    </w:p>
    <w:p w14:paraId="23062CD6" w14:textId="42B73D2A" w:rsidR="000C4ECC" w:rsidRPr="004A4B61" w:rsidRDefault="000C4ECC" w:rsidP="000C4ECC">
      <w:pPr>
        <w:rPr>
          <w:rFonts w:cs="Arial"/>
        </w:rPr>
      </w:pPr>
      <w:r>
        <w:rPr>
          <w:rFonts w:cs="Arial"/>
        </w:rPr>
        <w:tab/>
        <w:t xml:space="preserve">Esses dados serão enviados via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para a nuvem da </w:t>
      </w:r>
      <w:r w:rsidRPr="004A4B61">
        <w:rPr>
          <w:rFonts w:cs="Arial"/>
          <w:i/>
        </w:rPr>
        <w:t>Microsoft Azure</w:t>
      </w:r>
      <w:r>
        <w:rPr>
          <w:rFonts w:cs="Arial"/>
        </w:rPr>
        <w:t xml:space="preserve">, que armazenará o banco de dados com as tabelas do projeto manipulado em </w:t>
      </w:r>
      <w:r w:rsidRPr="004A4B61">
        <w:rPr>
          <w:rFonts w:cs="Arial"/>
          <w:i/>
        </w:rPr>
        <w:t>Microsoft SQL Server</w:t>
      </w:r>
      <w:r>
        <w:rPr>
          <w:rFonts w:cs="Arial"/>
          <w:i/>
        </w:rPr>
        <w:t xml:space="preserve">, </w:t>
      </w:r>
      <w:r>
        <w:rPr>
          <w:rFonts w:cs="Arial"/>
        </w:rPr>
        <w:t xml:space="preserve">e pelo mesmo servidor </w:t>
      </w:r>
      <w:proofErr w:type="spellStart"/>
      <w:r w:rsidRPr="004A4B61">
        <w:rPr>
          <w:rFonts w:cs="Arial"/>
          <w:i/>
        </w:rPr>
        <w:t>NodeJS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será formulado gráficos informativos para a interface </w:t>
      </w:r>
      <w:r w:rsidRPr="004A4B61">
        <w:rPr>
          <w:rFonts w:cs="Arial"/>
          <w:i/>
        </w:rPr>
        <w:t>web</w:t>
      </w:r>
      <w:r>
        <w:rPr>
          <w:rFonts w:cs="Arial"/>
        </w:rPr>
        <w:t xml:space="preserve"> do nosso cliente, que receberá tudo pelos navegadores de sua preferência em seu computador.</w:t>
      </w:r>
    </w:p>
    <w:p w14:paraId="0C3074E6" w14:textId="467CF078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2E13859" w14:textId="44C1D5BD" w:rsidR="000C4ECC" w:rsidRPr="00336677" w:rsidRDefault="000C4ECC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3838168D" w:rsidR="00A66A93" w:rsidRDefault="00FA2757" w:rsidP="00B30672">
      <w:r>
        <w:rPr>
          <w:noProof/>
        </w:rPr>
        <w:drawing>
          <wp:inline distT="0" distB="0" distL="0" distR="0" wp14:anchorId="778AAFC2" wp14:editId="229E9147">
            <wp:extent cx="5752465" cy="32321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10B5" w14:textId="5B318BED" w:rsidR="00D512F1" w:rsidRDefault="00D512F1" w:rsidP="002F365D">
      <w:pPr>
        <w:tabs>
          <w:tab w:val="clear" w:pos="851"/>
        </w:tabs>
        <w:spacing w:line="240" w:lineRule="auto"/>
        <w:jc w:val="left"/>
      </w:pPr>
    </w:p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26531436"/>
      <w:r w:rsidRPr="00192CAB">
        <w:rPr>
          <w:b/>
        </w:rPr>
        <w:lastRenderedPageBreak/>
        <w:t>Banco de Dados</w:t>
      </w:r>
      <w:bookmarkEnd w:id="21"/>
      <w:r w:rsidRPr="00192CAB">
        <w:rPr>
          <w:b/>
        </w:rPr>
        <w:t xml:space="preserve"> </w:t>
      </w:r>
    </w:p>
    <w:p w14:paraId="1950675D" w14:textId="77777777" w:rsidR="00130488" w:rsidRDefault="00130488" w:rsidP="00130488">
      <w:pPr>
        <w:jc w:val="center"/>
        <w:rPr>
          <w:b/>
          <w:bCs/>
        </w:rPr>
      </w:pPr>
    </w:p>
    <w:p w14:paraId="7D194CE8" w14:textId="1D3BC710" w:rsidR="00F53B21" w:rsidRDefault="00130488" w:rsidP="00130488">
      <w:pPr>
        <w:jc w:val="center"/>
        <w:rPr>
          <w:b/>
          <w:bCs/>
        </w:rPr>
      </w:pPr>
      <w:r>
        <w:rPr>
          <w:b/>
          <w:bCs/>
        </w:rPr>
        <w:t>MODELAGEM CONCEITUAL</w:t>
      </w:r>
    </w:p>
    <w:p w14:paraId="6BFAFBFC" w14:textId="77777777" w:rsidR="009A3FF0" w:rsidRDefault="009A3FF0" w:rsidP="00A66A93"/>
    <w:p w14:paraId="43D757C0" w14:textId="16A1E258" w:rsidR="00130488" w:rsidRDefault="009A3FF0" w:rsidP="00A66A93">
      <w:r>
        <w:tab/>
      </w:r>
      <w:r w:rsidR="0018037C">
        <w:t xml:space="preserve">Na modelagem conceitual, </w:t>
      </w:r>
      <w:r w:rsidR="00AC6EAE">
        <w:t xml:space="preserve">será visualizado </w:t>
      </w:r>
      <w:r w:rsidR="0018037C">
        <w:t xml:space="preserve">as tabelas e seus respectivos atributos, assim como as suas cardinalidades, a fim de </w:t>
      </w:r>
      <w:proofErr w:type="spellStart"/>
      <w:r w:rsidR="0018037C">
        <w:t>de</w:t>
      </w:r>
      <w:proofErr w:type="spellEnd"/>
      <w:r w:rsidR="0018037C">
        <w:t xml:space="preserve"> ilustrar o que será manipulado nos </w:t>
      </w:r>
      <w:r w:rsidR="0018037C">
        <w:rPr>
          <w:i/>
          <w:iCs/>
        </w:rPr>
        <w:t xml:space="preserve">scripts </w:t>
      </w:r>
      <w:r w:rsidR="0018037C">
        <w:t>finais do nosso banco de dados.</w:t>
      </w:r>
    </w:p>
    <w:p w14:paraId="06BC01D1" w14:textId="795816A4" w:rsidR="0018037C" w:rsidRDefault="00AC6EAE" w:rsidP="00A66A93">
      <w:r>
        <w:t>N</w:t>
      </w:r>
      <w:r w:rsidR="0018037C">
        <w:t xml:space="preserve">osso modelo conceitual </w:t>
      </w:r>
      <w:r>
        <w:t xml:space="preserve">foi criado </w:t>
      </w:r>
      <w:r w:rsidR="0018037C">
        <w:t xml:space="preserve">na plataforma </w:t>
      </w:r>
      <w:proofErr w:type="spellStart"/>
      <w:r w:rsidR="0018037C" w:rsidRPr="009A3FF0">
        <w:rPr>
          <w:i/>
          <w:iCs/>
        </w:rPr>
        <w:t>BrModelo</w:t>
      </w:r>
      <w:proofErr w:type="spellEnd"/>
      <w:r w:rsidR="0018037C">
        <w:t xml:space="preserve">, </w:t>
      </w:r>
      <w:r>
        <w:t xml:space="preserve">onde é representado </w:t>
      </w:r>
      <w:r w:rsidR="0018037C">
        <w:t xml:space="preserve">seus relacionamentos e quais são as chaves primárias de cada tabela (note o </w:t>
      </w:r>
      <w:r>
        <w:t>círculo</w:t>
      </w:r>
      <w:r w:rsidR="0018037C">
        <w:t xml:space="preserve"> preenchido</w:t>
      </w:r>
      <w:r>
        <w:t xml:space="preserve"> na figura a seguir</w:t>
      </w:r>
      <w:r w:rsidR="0018037C">
        <w:t>).</w:t>
      </w:r>
    </w:p>
    <w:p w14:paraId="4F6DFAF9" w14:textId="5B74FDBE" w:rsidR="0018037C" w:rsidRDefault="009A3FF0" w:rsidP="00A66A93">
      <w:r>
        <w:tab/>
      </w:r>
      <w:r w:rsidR="0018037C">
        <w:t xml:space="preserve">A modelagem conceitual foi a fase inicial do conceito </w:t>
      </w:r>
      <w:r w:rsidR="0014193F">
        <w:t xml:space="preserve">de tabelas </w:t>
      </w:r>
      <w:r w:rsidR="0018037C">
        <w:t xml:space="preserve">do banco de dados que </w:t>
      </w:r>
      <w:r w:rsidR="0014193F">
        <w:t xml:space="preserve">foi usado </w:t>
      </w:r>
      <w:r w:rsidR="0018037C">
        <w:t xml:space="preserve">no projeto, </w:t>
      </w:r>
      <w:r w:rsidR="0014193F">
        <w:t xml:space="preserve">sendo que </w:t>
      </w:r>
      <w:r w:rsidR="0018037C">
        <w:t xml:space="preserve">a partir dele </w:t>
      </w:r>
      <w:r w:rsidR="0014193F">
        <w:t xml:space="preserve">foi criado a </w:t>
      </w:r>
      <w:r w:rsidR="0018037C">
        <w:t xml:space="preserve">modelagem lógica, que corresponde mais fielmente ao </w:t>
      </w:r>
      <w:r w:rsidR="0018037C">
        <w:rPr>
          <w:i/>
          <w:iCs/>
        </w:rPr>
        <w:t xml:space="preserve">script </w:t>
      </w:r>
      <w:r w:rsidR="0018037C">
        <w:t>final de nosso banco de dados.</w:t>
      </w:r>
    </w:p>
    <w:p w14:paraId="3B3A55CF" w14:textId="1B63CE4F" w:rsidR="00AC6EAE" w:rsidRPr="00AC6EAE" w:rsidRDefault="0014193F" w:rsidP="00A66A93">
      <w:r>
        <w:t>No banco de dados s</w:t>
      </w:r>
      <w:r w:rsidR="00AC6EAE">
        <w:t xml:space="preserve">erá coletado os dados do usuário, dados do estacionamento, dados dos sensores, e os dados dos eventos captados, a fim de transmitir análises para a </w:t>
      </w:r>
      <w:r w:rsidR="00AC6EAE">
        <w:rPr>
          <w:i/>
          <w:iCs/>
        </w:rPr>
        <w:t xml:space="preserve">dashboard </w:t>
      </w:r>
      <w:r w:rsidR="00AC6EAE">
        <w:t>do nosso usuário</w:t>
      </w:r>
      <w:r>
        <w:t>.</w:t>
      </w:r>
    </w:p>
    <w:p w14:paraId="6FAA4E76" w14:textId="77777777" w:rsidR="0018037C" w:rsidRPr="0018037C" w:rsidRDefault="0018037C" w:rsidP="00A66A93"/>
    <w:p w14:paraId="59C23E83" w14:textId="76D01B30" w:rsidR="00130488" w:rsidRPr="00F53B21" w:rsidRDefault="00130488" w:rsidP="00A66A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71CBF1" wp14:editId="291497DD">
            <wp:extent cx="5438839" cy="3998794"/>
            <wp:effectExtent l="0" t="0" r="0" b="0"/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7681" cy="4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87" w14:textId="45C3B0DF" w:rsidR="00130488" w:rsidRDefault="00130488" w:rsidP="00130488">
      <w:pPr>
        <w:jc w:val="center"/>
        <w:rPr>
          <w:b/>
          <w:bCs/>
        </w:rPr>
      </w:pPr>
      <w:r>
        <w:rPr>
          <w:b/>
          <w:bCs/>
        </w:rPr>
        <w:lastRenderedPageBreak/>
        <w:t>MODELAGEM LÓGICA</w:t>
      </w:r>
    </w:p>
    <w:p w14:paraId="0E93743F" w14:textId="77777777" w:rsidR="009A3FF0" w:rsidRDefault="009A3FF0" w:rsidP="0018037C"/>
    <w:p w14:paraId="7F6542A2" w14:textId="4F9E7FA3" w:rsidR="0018037C" w:rsidRDefault="009A3FF0" w:rsidP="0018037C">
      <w:r>
        <w:tab/>
      </w:r>
      <w:r w:rsidR="00AC6EAE">
        <w:t xml:space="preserve">A modelagem lógica exibirá as tabelas de nosso banco de dados, assim como seus atributos e seus tipos primitivos de dados. Mostramos os relacionamentos entre as tabelas, e suas chaves (Primárias ou Secundárias). </w:t>
      </w:r>
    </w:p>
    <w:p w14:paraId="0A3489E3" w14:textId="0EF45CF3" w:rsidR="00AC6EAE" w:rsidRDefault="009A3FF0" w:rsidP="0018037C">
      <w:r>
        <w:tab/>
      </w:r>
      <w:r w:rsidR="00AC6EAE">
        <w:t xml:space="preserve">O modelo lógico foi criado pela </w:t>
      </w:r>
      <w:r w:rsidR="00AC6EAE" w:rsidRPr="009A3FF0">
        <w:rPr>
          <w:i/>
          <w:iCs/>
        </w:rPr>
        <w:t>MySQL Workbench</w:t>
      </w:r>
      <w:r w:rsidR="00AC6EAE">
        <w:t xml:space="preserve">, e </w:t>
      </w:r>
      <w:r>
        <w:t xml:space="preserve">a partir dele foi criado os </w:t>
      </w:r>
      <w:r w:rsidRPr="009A3FF0">
        <w:rPr>
          <w:i/>
          <w:iCs/>
        </w:rPr>
        <w:t>scripts</w:t>
      </w:r>
      <w:r>
        <w:t xml:space="preserve"> definitivos da base de dados, e implementados na interface do </w:t>
      </w:r>
      <w:r w:rsidRPr="009A3FF0">
        <w:rPr>
          <w:i/>
          <w:iCs/>
        </w:rPr>
        <w:t>MySQL Workbench</w:t>
      </w:r>
      <w:r>
        <w:rPr>
          <w:i/>
          <w:iCs/>
        </w:rPr>
        <w:t xml:space="preserve"> </w:t>
      </w:r>
      <w:r>
        <w:t>para testes e implementações.</w:t>
      </w:r>
    </w:p>
    <w:p w14:paraId="7E7DF236" w14:textId="77777777" w:rsidR="009A3FF0" w:rsidRPr="009A3FF0" w:rsidRDefault="009A3FF0" w:rsidP="0018037C"/>
    <w:p w14:paraId="6A830A7B" w14:textId="2D3423B2" w:rsidR="00F53B21" w:rsidRPr="00F53B21" w:rsidRDefault="00F97031" w:rsidP="00130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59E5E4" wp14:editId="7BB03CAE">
            <wp:extent cx="5760720" cy="4792345"/>
            <wp:effectExtent l="0" t="0" r="0" b="0"/>
            <wp:docPr id="4" name="Imagem 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-logico-final-fin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28E7" w14:textId="77777777" w:rsidR="00130488" w:rsidRDefault="00130488" w:rsidP="00E04392"/>
    <w:p w14:paraId="198BE248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113D6D60" w14:textId="0EB0391E" w:rsidR="00337CD2" w:rsidRPr="00145C31" w:rsidRDefault="00130488" w:rsidP="002F365D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DICIONÁRIO DE DADOS</w:t>
      </w:r>
    </w:p>
    <w:p w14:paraId="310EF36C" w14:textId="77777777" w:rsidR="00145C31" w:rsidRPr="00145C31" w:rsidRDefault="00145C31" w:rsidP="00145C31">
      <w:pPr>
        <w:jc w:val="center"/>
        <w:rPr>
          <w:rFonts w:cs="Arial"/>
          <w:b/>
          <w:bCs/>
          <w:sz w:val="28"/>
          <w:szCs w:val="28"/>
        </w:rPr>
      </w:pPr>
    </w:p>
    <w:p w14:paraId="7C99B38B" w14:textId="698891A5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Telefone</w:t>
      </w:r>
    </w:p>
    <w:p w14:paraId="2F89DA20" w14:textId="4985BD96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="00337CD2">
        <w:rPr>
          <w:rFonts w:cs="Arial"/>
        </w:rPr>
        <w:t>: Entidade responsável por armazenar os telefones de outras duas entidades, Estacionamento e Usuário.</w:t>
      </w:r>
    </w:p>
    <w:p w14:paraId="5681D690" w14:textId="1C2AC02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tb_telefone</w:t>
      </w:r>
      <w:proofErr w:type="spellEnd"/>
      <w:r w:rsidR="00337CD2">
        <w:rPr>
          <w:rFonts w:cs="Arial"/>
        </w:rPr>
        <w:t xml:space="preserve"> </w:t>
      </w:r>
    </w:p>
    <w:p w14:paraId="4E114374" w14:textId="2F1A5456" w:rsidR="00337CD2" w:rsidRPr="000A39C2" w:rsidRDefault="00C17833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>:</w:t>
      </w:r>
      <w:r w:rsidR="00337CD2" w:rsidRPr="002E4BFE">
        <w:rPr>
          <w:rFonts w:cs="Arial"/>
          <w:b/>
          <w:bCs/>
        </w:rPr>
        <w:t xml:space="preserve"> </w:t>
      </w:r>
      <w:r w:rsidR="00337CD2">
        <w:rPr>
          <w:rFonts w:cs="Arial"/>
          <w:bCs/>
        </w:rPr>
        <w:t>Dados inseridos anualmente, podendo sofrer alterações.</w:t>
      </w:r>
    </w:p>
    <w:p w14:paraId="4FD89FED" w14:textId="447C2AAE" w:rsidR="002F365D" w:rsidRPr="002F365D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00DBFF6D" w14:textId="7D5FF753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3EE3B0B" wp14:editId="276F8C24">
            <wp:extent cx="5752465" cy="18821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240E" w14:textId="7308A4C1" w:rsidR="002F365D" w:rsidRDefault="002F365D" w:rsidP="002F365D">
      <w:pPr>
        <w:rPr>
          <w:rFonts w:cs="Arial"/>
          <w:b/>
          <w:bCs/>
        </w:rPr>
      </w:pPr>
    </w:p>
    <w:p w14:paraId="2DA56558" w14:textId="77777777" w:rsidR="002F365D" w:rsidRDefault="002F365D" w:rsidP="002F365D">
      <w:pPr>
        <w:rPr>
          <w:rFonts w:cs="Arial"/>
          <w:b/>
          <w:bCs/>
        </w:rPr>
      </w:pPr>
    </w:p>
    <w:p w14:paraId="3820D49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Estacionamento_usuario</w:t>
      </w:r>
      <w:proofErr w:type="spellEnd"/>
    </w:p>
    <w:p w14:paraId="5E87DAAD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estacionamento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1CDD0AE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tb_estacionamento</w:t>
      </w:r>
      <w:proofErr w:type="spellEnd"/>
      <w:r>
        <w:rPr>
          <w:rFonts w:cs="Arial"/>
        </w:rPr>
        <w:t xml:space="preserve"> _</w:t>
      </w:r>
      <w:proofErr w:type="spellStart"/>
      <w:r>
        <w:rPr>
          <w:rFonts w:cs="Arial"/>
        </w:rPr>
        <w:t>usuario</w:t>
      </w:r>
      <w:proofErr w:type="spellEnd"/>
    </w:p>
    <w:p w14:paraId="66F7CA2E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6347B84F" w14:textId="66DF5A23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5176950D" w14:textId="77777777" w:rsidR="002F365D" w:rsidRDefault="002F365D" w:rsidP="002F365D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0B00829" wp14:editId="6C35CBFB">
            <wp:extent cx="5762625" cy="2200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3F35" w14:textId="77777777" w:rsidR="00130488" w:rsidRDefault="00130488" w:rsidP="00337CD2">
      <w:pPr>
        <w:rPr>
          <w:rFonts w:cs="Arial"/>
        </w:rPr>
      </w:pPr>
    </w:p>
    <w:p w14:paraId="12E2AF60" w14:textId="45638ACE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r w:rsidR="00337CD2">
        <w:rPr>
          <w:rFonts w:cs="Arial"/>
        </w:rPr>
        <w:t>Estacionamento</w:t>
      </w:r>
    </w:p>
    <w:p w14:paraId="1D6EA0E3" w14:textId="74659A2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estacionamentos.</w:t>
      </w:r>
    </w:p>
    <w:p w14:paraId="381EED7C" w14:textId="4A7C2351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tb_estacionamento</w:t>
      </w:r>
      <w:proofErr w:type="spellEnd"/>
      <w:r w:rsidR="00337CD2">
        <w:rPr>
          <w:rFonts w:cs="Arial"/>
        </w:rPr>
        <w:t xml:space="preserve"> </w:t>
      </w:r>
    </w:p>
    <w:p w14:paraId="1589750B" w14:textId="09E6ECAD" w:rsidR="00337CD2" w:rsidRPr="002E4BFE" w:rsidRDefault="00C17833" w:rsidP="00337CD2">
      <w:pPr>
        <w:rPr>
          <w:rFonts w:cs="Arial"/>
          <w:b/>
          <w:bCs/>
        </w:rPr>
      </w:pPr>
      <w:r>
        <w:rPr>
          <w:rFonts w:cs="Arial"/>
          <w:b/>
          <w:bCs/>
        </w:rPr>
        <w:t>Volume esperado</w:t>
      </w:r>
      <w:r w:rsidRPr="002E4BFE">
        <w:rPr>
          <w:rFonts w:cs="Arial"/>
          <w:b/>
          <w:bCs/>
        </w:rPr>
        <w:t xml:space="preserve">: </w:t>
      </w:r>
      <w:r w:rsidR="00337CD2">
        <w:rPr>
          <w:rFonts w:cs="Arial"/>
          <w:noProof/>
        </w:rPr>
        <w:t>Dados inseridos anualmente.</w:t>
      </w:r>
    </w:p>
    <w:p w14:paraId="43515DAB" w14:textId="313ADEF3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A87F0C9" w14:textId="77777777" w:rsidR="00C34596" w:rsidRDefault="00C34596" w:rsidP="00337CD2">
      <w:pPr>
        <w:rPr>
          <w:rFonts w:cs="Arial"/>
        </w:rPr>
      </w:pPr>
    </w:p>
    <w:p w14:paraId="23833B18" w14:textId="388068A2" w:rsidR="00337CD2" w:rsidRDefault="00C34596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00D036E" wp14:editId="60D723AC">
            <wp:extent cx="5754370" cy="4098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346C" w14:textId="77777777" w:rsidR="00130488" w:rsidRDefault="00130488" w:rsidP="00337CD2">
      <w:pPr>
        <w:rPr>
          <w:rFonts w:cs="Arial"/>
          <w:b/>
          <w:bCs/>
        </w:rPr>
      </w:pPr>
    </w:p>
    <w:p w14:paraId="7B4622F9" w14:textId="77777777" w:rsidR="00130488" w:rsidRDefault="00130488" w:rsidP="00337CD2">
      <w:pPr>
        <w:rPr>
          <w:rFonts w:cs="Arial"/>
          <w:b/>
          <w:bCs/>
        </w:rPr>
      </w:pPr>
    </w:p>
    <w:p w14:paraId="3D9685DE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C7ED69D" w14:textId="517CD8D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</w:t>
      </w:r>
      <w:proofErr w:type="spellStart"/>
      <w:r w:rsidR="00337CD2">
        <w:rPr>
          <w:rFonts w:cs="Arial"/>
        </w:rPr>
        <w:t>Endereco</w:t>
      </w:r>
      <w:proofErr w:type="spellEnd"/>
    </w:p>
    <w:p w14:paraId="28FC4F81" w14:textId="5A8C053F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>
        <w:rPr>
          <w:rFonts w:cs="Arial"/>
        </w:rPr>
        <w:t xml:space="preserve">: </w:t>
      </w:r>
      <w:r w:rsidR="00337CD2">
        <w:rPr>
          <w:rFonts w:cs="Arial"/>
        </w:rPr>
        <w:t>Entidade responsável por armazenar os dados dos endereços.</w:t>
      </w:r>
    </w:p>
    <w:p w14:paraId="7282D51D" w14:textId="4FA193F7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 xml:space="preserve">Nome da tabela: </w:t>
      </w:r>
      <w:proofErr w:type="spellStart"/>
      <w:r w:rsidR="00337CD2">
        <w:rPr>
          <w:rFonts w:cs="Arial"/>
        </w:rPr>
        <w:t>tb_endereco</w:t>
      </w:r>
      <w:proofErr w:type="spellEnd"/>
      <w:r w:rsidR="00337CD2">
        <w:rPr>
          <w:rFonts w:cs="Arial"/>
        </w:rPr>
        <w:t xml:space="preserve"> </w:t>
      </w:r>
    </w:p>
    <w:p w14:paraId="20369DCB" w14:textId="1CDCD309" w:rsidR="00337CD2" w:rsidRPr="0000748A" w:rsidRDefault="00C17833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="00337CD2" w:rsidRPr="002E4BF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Dados inseridos anualmente.</w:t>
      </w:r>
    </w:p>
    <w:p w14:paraId="205D61CB" w14:textId="028B6B89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</w:rPr>
        <w:t>Tempo de contrato.</w:t>
      </w:r>
    </w:p>
    <w:p w14:paraId="397D7C71" w14:textId="08610F2D" w:rsidR="00337CD2" w:rsidRDefault="00427ECC" w:rsidP="00337CD2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inline distT="0" distB="0" distL="0" distR="0" wp14:anchorId="2104CEE8" wp14:editId="21B3C388">
            <wp:extent cx="5762625" cy="28708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856D" w14:textId="286D5C51" w:rsidR="002F365D" w:rsidRDefault="002F365D" w:rsidP="002F365D">
      <w:pPr>
        <w:rPr>
          <w:rFonts w:cs="Arial"/>
        </w:rPr>
      </w:pPr>
    </w:p>
    <w:p w14:paraId="1EA379C7" w14:textId="77777777" w:rsidR="002F365D" w:rsidRDefault="002F365D" w:rsidP="002F365D">
      <w:pPr>
        <w:rPr>
          <w:rFonts w:cs="Arial"/>
        </w:rPr>
      </w:pPr>
    </w:p>
    <w:p w14:paraId="10945C06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Entidade: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endereço_usuario</w:t>
      </w:r>
      <w:proofErr w:type="spellEnd"/>
    </w:p>
    <w:p w14:paraId="269B1937" w14:textId="77777777" w:rsidR="002F365D" w:rsidRDefault="002F365D" w:rsidP="002F365D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relacionar as tabelas endereço e </w:t>
      </w:r>
      <w:proofErr w:type="spellStart"/>
      <w:r>
        <w:rPr>
          <w:rFonts w:cs="Arial"/>
        </w:rPr>
        <w:t>usuario</w:t>
      </w:r>
      <w:proofErr w:type="spellEnd"/>
      <w:r>
        <w:rPr>
          <w:rFonts w:cs="Arial"/>
        </w:rPr>
        <w:t>.</w:t>
      </w:r>
    </w:p>
    <w:p w14:paraId="27230DF3" w14:textId="77777777" w:rsidR="002F365D" w:rsidRDefault="002F365D" w:rsidP="002F365D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tb_endereco_usuario</w:t>
      </w:r>
      <w:proofErr w:type="spellEnd"/>
    </w:p>
    <w:p w14:paraId="06DAFB3F" w14:textId="77777777" w:rsidR="002F365D" w:rsidRPr="008657E8" w:rsidRDefault="002F365D" w:rsidP="002F365D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9E55CCE" w14:textId="77777777" w:rsidR="002F365D" w:rsidRPr="002F365D" w:rsidRDefault="002F365D" w:rsidP="002F365D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Tempo de contrato.</w:t>
      </w:r>
    </w:p>
    <w:p w14:paraId="64A8D5B3" w14:textId="43B0D359" w:rsidR="00130488" w:rsidRPr="002F365D" w:rsidRDefault="002F365D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31FEFDF7" wp14:editId="1E61C91F">
            <wp:extent cx="5762625" cy="236029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D0C5" w14:textId="6DE2574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usuário</w:t>
      </w:r>
    </w:p>
    <w:p w14:paraId="2C24E79D" w14:textId="1BD83C80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usuários.</w:t>
      </w:r>
    </w:p>
    <w:p w14:paraId="1ED647E8" w14:textId="34A96D30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 w:rsidR="00337CD2">
        <w:rPr>
          <w:rFonts w:cs="Arial"/>
        </w:rPr>
        <w:t>tb_usuário</w:t>
      </w:r>
      <w:proofErr w:type="spellEnd"/>
    </w:p>
    <w:p w14:paraId="1D9148E7" w14:textId="4749C9C8" w:rsidR="00337CD2" w:rsidRPr="008657E8" w:rsidRDefault="00337CD2" w:rsidP="00337CD2">
      <w:pPr>
        <w:rPr>
          <w:rFonts w:cs="Arial"/>
          <w:bCs/>
        </w:rPr>
      </w:pPr>
      <w:r w:rsidRPr="002E4BFE">
        <w:rPr>
          <w:rFonts w:cs="Arial"/>
          <w:b/>
          <w:bCs/>
        </w:rPr>
        <w:t>V</w:t>
      </w:r>
      <w:r w:rsidR="00C17833">
        <w:rPr>
          <w:rFonts w:cs="Arial"/>
          <w:b/>
          <w:bCs/>
        </w:rPr>
        <w:t>olume esperado</w:t>
      </w:r>
      <w:r w:rsidRPr="002E4BF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anualmente.</w:t>
      </w:r>
    </w:p>
    <w:p w14:paraId="1282CA05" w14:textId="0D4EDF2D" w:rsidR="00337CD2" w:rsidRDefault="00C17833" w:rsidP="00337CD2">
      <w:pPr>
        <w:rPr>
          <w:rFonts w:cs="Arial"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 xml:space="preserve">: </w:t>
      </w:r>
      <w:r w:rsidR="00337CD2">
        <w:rPr>
          <w:rFonts w:cs="Arial"/>
          <w:bCs/>
        </w:rPr>
        <w:t>Tempo de contrato.</w:t>
      </w:r>
    </w:p>
    <w:p w14:paraId="3E8CD957" w14:textId="1544240E" w:rsidR="00337CD2" w:rsidRDefault="00427ECC" w:rsidP="00337CD2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3611662A" wp14:editId="430AED73">
            <wp:extent cx="5762625" cy="33388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A8EF" w14:textId="77777777" w:rsidR="00337CD2" w:rsidRDefault="00337CD2" w:rsidP="00337CD2">
      <w:pPr>
        <w:rPr>
          <w:rFonts w:cs="Arial"/>
        </w:rPr>
      </w:pPr>
    </w:p>
    <w:p w14:paraId="61018F04" w14:textId="77777777" w:rsidR="00130488" w:rsidRDefault="00130488" w:rsidP="00337CD2">
      <w:pPr>
        <w:rPr>
          <w:rFonts w:cs="Arial"/>
        </w:rPr>
      </w:pPr>
    </w:p>
    <w:p w14:paraId="46D06879" w14:textId="77777777" w:rsidR="002F365D" w:rsidRDefault="002F365D" w:rsidP="00337CD2">
      <w:pPr>
        <w:rPr>
          <w:rFonts w:cs="Arial"/>
          <w:b/>
          <w:bCs/>
        </w:rPr>
      </w:pPr>
    </w:p>
    <w:p w14:paraId="7284E4FC" w14:textId="77777777" w:rsidR="002F365D" w:rsidRDefault="002F365D">
      <w:pPr>
        <w:tabs>
          <w:tab w:val="clear" w:pos="851"/>
        </w:tabs>
        <w:spacing w:line="240" w:lineRule="auto"/>
        <w:jc w:val="left"/>
        <w:rPr>
          <w:rFonts w:cs="Arial"/>
          <w:b/>
          <w:bCs/>
        </w:rPr>
      </w:pPr>
      <w:r>
        <w:rPr>
          <w:rFonts w:cs="Arial"/>
          <w:b/>
          <w:bCs/>
        </w:rPr>
        <w:br w:type="page"/>
      </w:r>
    </w:p>
    <w:p w14:paraId="7D5F345C" w14:textId="71A8C470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lastRenderedPageBreak/>
        <w:t>Entidade:</w:t>
      </w:r>
      <w:r>
        <w:rPr>
          <w:rFonts w:cs="Arial"/>
        </w:rPr>
        <w:t xml:space="preserve"> sensor</w:t>
      </w:r>
    </w:p>
    <w:p w14:paraId="48689FC3" w14:textId="2A92697E" w:rsidR="00337CD2" w:rsidRDefault="00337CD2" w:rsidP="00337CD2">
      <w:pPr>
        <w:rPr>
          <w:rFonts w:cs="Arial"/>
        </w:rPr>
      </w:pPr>
      <w:proofErr w:type="spellStart"/>
      <w:r>
        <w:rPr>
          <w:rFonts w:cs="Arial"/>
          <w:b/>
          <w:bCs/>
        </w:rPr>
        <w:t>Descriçaõ</w:t>
      </w:r>
      <w:proofErr w:type="spellEnd"/>
      <w:r w:rsidRPr="002E4BF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sensores.</w:t>
      </w:r>
    </w:p>
    <w:p w14:paraId="70C5DCDF" w14:textId="27376BA9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2E4BFE">
        <w:rPr>
          <w:rFonts w:cs="Arial"/>
          <w:b/>
          <w:bCs/>
        </w:rPr>
        <w:t xml:space="preserve">: </w:t>
      </w:r>
      <w:proofErr w:type="spellStart"/>
      <w:r>
        <w:rPr>
          <w:rFonts w:cs="Arial"/>
        </w:rPr>
        <w:t>tb_sensor</w:t>
      </w:r>
      <w:proofErr w:type="spellEnd"/>
    </w:p>
    <w:p w14:paraId="71B73977" w14:textId="056FF3EA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1C082B48" w14:textId="33EAD615" w:rsidR="00337CD2" w:rsidRPr="002F365D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00713AD5" w14:textId="4AD8284E" w:rsidR="00337CD2" w:rsidRDefault="00427ECC" w:rsidP="00337CD2">
      <w:pPr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 wp14:anchorId="06EEFC94" wp14:editId="2C9E2AAE">
            <wp:extent cx="5762625" cy="27114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B068" w14:textId="5323C0FD" w:rsidR="00337CD2" w:rsidRDefault="00337CD2" w:rsidP="00337CD2">
      <w:pPr>
        <w:rPr>
          <w:rFonts w:cs="Arial"/>
        </w:rPr>
      </w:pPr>
    </w:p>
    <w:p w14:paraId="1DAF9031" w14:textId="77777777" w:rsidR="002F365D" w:rsidRDefault="002F365D" w:rsidP="00337CD2">
      <w:pPr>
        <w:rPr>
          <w:rFonts w:cs="Arial"/>
        </w:rPr>
      </w:pPr>
    </w:p>
    <w:p w14:paraId="507E5402" w14:textId="3E5D5ADA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Entidade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</w:rPr>
        <w:t>evento</w:t>
      </w:r>
    </w:p>
    <w:p w14:paraId="1969A7FC" w14:textId="20EA965F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Descrição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Entidade responsável por armazenar os dados dos eventos.</w:t>
      </w:r>
    </w:p>
    <w:p w14:paraId="055E22DA" w14:textId="044FE471" w:rsidR="00337CD2" w:rsidRDefault="00337CD2" w:rsidP="00337CD2">
      <w:pPr>
        <w:rPr>
          <w:rFonts w:cs="Arial"/>
        </w:rPr>
      </w:pPr>
      <w:r>
        <w:rPr>
          <w:rFonts w:cs="Arial"/>
          <w:b/>
          <w:bCs/>
        </w:rPr>
        <w:t>Nome da tabela</w:t>
      </w:r>
      <w:r w:rsidRPr="00D5012E">
        <w:rPr>
          <w:rFonts w:cs="Arial"/>
          <w:b/>
          <w:bCs/>
        </w:rPr>
        <w:t>: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tb_evento</w:t>
      </w:r>
      <w:proofErr w:type="spellEnd"/>
    </w:p>
    <w:p w14:paraId="076BB06F" w14:textId="50DBFA2F" w:rsidR="00337CD2" w:rsidRPr="008657E8" w:rsidRDefault="00337CD2" w:rsidP="00337CD2">
      <w:pPr>
        <w:rPr>
          <w:rFonts w:cs="Arial"/>
          <w:bCs/>
        </w:rPr>
      </w:pPr>
      <w:r>
        <w:rPr>
          <w:rFonts w:cs="Arial"/>
          <w:b/>
          <w:bCs/>
        </w:rPr>
        <w:t>Volume esperado</w:t>
      </w:r>
      <w:r w:rsidRPr="00D5012E">
        <w:rPr>
          <w:rFonts w:cs="Arial"/>
          <w:b/>
          <w:bCs/>
        </w:rPr>
        <w:t xml:space="preserve">: </w:t>
      </w:r>
      <w:r>
        <w:rPr>
          <w:rFonts w:cs="Arial"/>
          <w:bCs/>
        </w:rPr>
        <w:t>Dados inseridos diariamente.</w:t>
      </w:r>
    </w:p>
    <w:p w14:paraId="3B036BE4" w14:textId="77777777" w:rsidR="002F365D" w:rsidRDefault="00337CD2" w:rsidP="00E04392">
      <w:pPr>
        <w:rPr>
          <w:rFonts w:cs="Arial"/>
          <w:bCs/>
        </w:rPr>
      </w:pPr>
      <w:r>
        <w:rPr>
          <w:rFonts w:cs="Arial"/>
          <w:b/>
          <w:bCs/>
        </w:rPr>
        <w:t>Rotina de limpeza</w:t>
      </w:r>
      <w:r w:rsidRPr="00D5012E">
        <w:rPr>
          <w:rFonts w:cs="Arial"/>
          <w:b/>
          <w:bCs/>
        </w:rPr>
        <w:t>:</w:t>
      </w:r>
      <w:r>
        <w:rPr>
          <w:rFonts w:cs="Arial"/>
          <w:b/>
          <w:bCs/>
        </w:rPr>
        <w:t xml:space="preserve"> </w:t>
      </w:r>
      <w:r>
        <w:rPr>
          <w:rFonts w:cs="Arial"/>
          <w:bCs/>
        </w:rPr>
        <w:t>Semestralmente.</w:t>
      </w:r>
    </w:p>
    <w:p w14:paraId="588975C2" w14:textId="7C2F3B50" w:rsidR="002F365D" w:rsidRPr="002F365D" w:rsidRDefault="002F365D" w:rsidP="00E04392">
      <w:pPr>
        <w:rPr>
          <w:rFonts w:cs="Arial"/>
          <w:bCs/>
        </w:rPr>
      </w:pPr>
      <w:r>
        <w:rPr>
          <w:rFonts w:cs="Arial"/>
          <w:noProof/>
          <w:lang w:eastAsia="pt-BR"/>
        </w:rPr>
        <w:lastRenderedPageBreak/>
        <w:drawing>
          <wp:inline distT="0" distB="0" distL="0" distR="0" wp14:anchorId="0680A8A7" wp14:editId="64DC9D16">
            <wp:extent cx="5762625" cy="310451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5C8B" w14:textId="77777777" w:rsidR="002F365D" w:rsidRPr="00337CD2" w:rsidRDefault="002F365D" w:rsidP="00E04392">
      <w:pPr>
        <w:rPr>
          <w:rFonts w:cs="Arial"/>
          <w:b/>
          <w:bCs/>
        </w:rPr>
      </w:pP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26531437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273A8423" w14:textId="153F9969" w:rsidR="00E04392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724B5F0" w14:textId="77777777" w:rsidR="00FA2757" w:rsidRDefault="00FA2757" w:rsidP="00FA2757">
      <w:r>
        <w:tab/>
        <w:t xml:space="preserve">Para a construção das páginas da aplicação, utilizamos </w:t>
      </w:r>
      <w:proofErr w:type="spellStart"/>
      <w:r w:rsidRPr="00D85D5A">
        <w:rPr>
          <w:i/>
        </w:rPr>
        <w:t>HyperText</w:t>
      </w:r>
      <w:proofErr w:type="spellEnd"/>
      <w:r w:rsidRPr="00D85D5A">
        <w:rPr>
          <w:i/>
        </w:rPr>
        <w:t xml:space="preserve"> Markup </w:t>
      </w:r>
      <w:proofErr w:type="spellStart"/>
      <w:r w:rsidRPr="00D85D5A">
        <w:rPr>
          <w:i/>
        </w:rPr>
        <w:t>Language</w:t>
      </w:r>
      <w:proofErr w:type="spellEnd"/>
      <w:r>
        <w:t xml:space="preserve"> (HTML), </w:t>
      </w:r>
      <w:proofErr w:type="spellStart"/>
      <w:r w:rsidRPr="00D85D5A">
        <w:rPr>
          <w:i/>
        </w:rPr>
        <w:t>Cascading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Style</w:t>
      </w:r>
      <w:proofErr w:type="spellEnd"/>
      <w:r w:rsidRPr="00D85D5A">
        <w:rPr>
          <w:i/>
        </w:rPr>
        <w:t xml:space="preserve"> </w:t>
      </w:r>
      <w:proofErr w:type="spellStart"/>
      <w:r w:rsidRPr="00D85D5A">
        <w:rPr>
          <w:i/>
        </w:rPr>
        <w:t>Sheets</w:t>
      </w:r>
      <w:proofErr w:type="spellEnd"/>
      <w:r>
        <w:t xml:space="preserve"> (CSS) e </w:t>
      </w:r>
      <w:proofErr w:type="spellStart"/>
      <w:r>
        <w:t>JavaScript</w:t>
      </w:r>
      <w:proofErr w:type="spellEnd"/>
      <w:r>
        <w:t xml:space="preserve"> para a estilização, campos de entrada de dados, campos de texto, manipulação de imagens, botões e toda a parte lógica. </w:t>
      </w:r>
      <w:proofErr w:type="spellStart"/>
      <w:r w:rsidRPr="00B56F48">
        <w:rPr>
          <w:i/>
        </w:rPr>
        <w:t>NodeJS</w:t>
      </w:r>
      <w:proofErr w:type="spellEnd"/>
      <w:r>
        <w:t xml:space="preserve"> e o gerenciador de pacotes </w:t>
      </w:r>
      <w:r w:rsidRPr="00D85D5A">
        <w:rPr>
          <w:i/>
        </w:rPr>
        <w:t xml:space="preserve">Node </w:t>
      </w:r>
      <w:proofErr w:type="spellStart"/>
      <w:r w:rsidRPr="00D85D5A">
        <w:rPr>
          <w:i/>
        </w:rPr>
        <w:t>Package</w:t>
      </w:r>
      <w:proofErr w:type="spellEnd"/>
      <w:r w:rsidRPr="00D85D5A">
        <w:rPr>
          <w:i/>
        </w:rPr>
        <w:t xml:space="preserve"> Manager</w:t>
      </w:r>
      <w:r>
        <w:t xml:space="preserve"> (</w:t>
      </w:r>
      <w:proofErr w:type="spellStart"/>
      <w:r>
        <w:t>npm</w:t>
      </w:r>
      <w:proofErr w:type="spellEnd"/>
      <w:r>
        <w:t xml:space="preserve">) para a comunicação da aplicação com o </w:t>
      </w:r>
      <w:r w:rsidRPr="00DD3C40">
        <w:rPr>
          <w:i/>
        </w:rPr>
        <w:t>Arduíno</w:t>
      </w:r>
      <w:r>
        <w:t xml:space="preserve">, assim como também a comunicação com as tabelas do banco de dados que serão manipuladas pela interface da </w:t>
      </w:r>
      <w:r w:rsidRPr="009C0F61">
        <w:rPr>
          <w:i/>
        </w:rPr>
        <w:t>SQL Server</w:t>
      </w:r>
      <w:r>
        <w:t xml:space="preserve">, e estará na nuvem da </w:t>
      </w:r>
      <w:r w:rsidRPr="009C0F61">
        <w:rPr>
          <w:i/>
        </w:rPr>
        <w:t>Microsoft Azure</w:t>
      </w:r>
      <w:r>
        <w:t>.</w:t>
      </w:r>
    </w:p>
    <w:p w14:paraId="17DA6FDB" w14:textId="3201F2B6" w:rsidR="00E076DF" w:rsidRDefault="00E076DF" w:rsidP="000D35C4">
      <w:pPr>
        <w:rPr>
          <w:rFonts w:cs="Arial"/>
          <w:b/>
          <w:bCs/>
          <w:color w:val="000000"/>
        </w:rPr>
      </w:pPr>
    </w:p>
    <w:p w14:paraId="0FC8F4E8" w14:textId="26F10764" w:rsidR="007300F0" w:rsidRDefault="007300F0">
      <w:pPr>
        <w:tabs>
          <w:tab w:val="clear" w:pos="851"/>
        </w:tabs>
        <w:spacing w:line="240" w:lineRule="auto"/>
        <w:jc w:val="left"/>
      </w:pPr>
      <w:r>
        <w:br w:type="page"/>
      </w:r>
    </w:p>
    <w:p w14:paraId="07B54213" w14:textId="77777777" w:rsidR="00E076DF" w:rsidRDefault="00E076DF" w:rsidP="000D35C4"/>
    <w:p w14:paraId="78E6F01C" w14:textId="23BE83C6" w:rsidR="000D35C4" w:rsidRDefault="000D35C4" w:rsidP="00CC2300">
      <w:pPr>
        <w:pStyle w:val="PargrafodaLista"/>
        <w:numPr>
          <w:ilvl w:val="0"/>
          <w:numId w:val="16"/>
        </w:numPr>
      </w:pPr>
      <w:r>
        <w:t>Tela institucional: Terá a história e portfólio de nosso projeto;</w:t>
      </w:r>
    </w:p>
    <w:p w14:paraId="5ED1FB20" w14:textId="77777777" w:rsidR="00FA2757" w:rsidRDefault="00FA2757" w:rsidP="00FA2757">
      <w:pPr>
        <w:pStyle w:val="PargrafodaLista"/>
      </w:pPr>
    </w:p>
    <w:p w14:paraId="4244C723" w14:textId="25AEAF9C" w:rsidR="00FA2757" w:rsidRDefault="00C34596" w:rsidP="00FA2757">
      <w:r>
        <w:rPr>
          <w:noProof/>
        </w:rPr>
        <w:drawing>
          <wp:inline distT="0" distB="0" distL="0" distR="0" wp14:anchorId="470EFD74" wp14:editId="12C188ED">
            <wp:extent cx="5754370" cy="28219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38CD" w14:textId="7D8BDA37" w:rsidR="00FA2757" w:rsidRDefault="00FA2757" w:rsidP="00FA2757"/>
    <w:p w14:paraId="547F253C" w14:textId="041D7597" w:rsidR="00427ECC" w:rsidRDefault="00427ECC" w:rsidP="00FA2757">
      <w:r>
        <w:rPr>
          <w:noProof/>
        </w:rPr>
        <w:drawing>
          <wp:inline distT="0" distB="0" distL="0" distR="0" wp14:anchorId="09473C03" wp14:editId="51C7DDAA">
            <wp:extent cx="5752465" cy="28174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4894" w14:textId="1B8AD1B0" w:rsidR="00427ECC" w:rsidRDefault="00427ECC" w:rsidP="00FA2757">
      <w:r>
        <w:rPr>
          <w:noProof/>
        </w:rPr>
        <w:lastRenderedPageBreak/>
        <w:drawing>
          <wp:inline distT="0" distB="0" distL="0" distR="0" wp14:anchorId="1400535D" wp14:editId="69AFE255">
            <wp:extent cx="5752465" cy="282829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EAB" w14:textId="77777777" w:rsidR="00427ECC" w:rsidRDefault="00427ECC" w:rsidP="00FA2757"/>
    <w:p w14:paraId="4E966825" w14:textId="68F42547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Login</w:t>
      </w:r>
      <w:r>
        <w:t xml:space="preserve"> e Cadastro: Possui campos de captação de dados essenciais do usuário da aplicação;</w:t>
      </w:r>
    </w:p>
    <w:p w14:paraId="794708DB" w14:textId="18DF87D0" w:rsidR="00427ECC" w:rsidRDefault="00B04730" w:rsidP="00427ECC">
      <w:r>
        <w:rPr>
          <w:noProof/>
        </w:rPr>
        <w:drawing>
          <wp:inline distT="0" distB="0" distL="0" distR="0" wp14:anchorId="64475C93" wp14:editId="2D0521D1">
            <wp:extent cx="5753100" cy="3019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E780" w14:textId="526A0756" w:rsidR="00FA2757" w:rsidRDefault="00FA2757" w:rsidP="00FA2757"/>
    <w:p w14:paraId="48A840BD" w14:textId="5D5795DF" w:rsidR="00B04730" w:rsidRDefault="00B04730" w:rsidP="00FA2757">
      <w:r>
        <w:rPr>
          <w:noProof/>
        </w:rPr>
        <w:lastRenderedPageBreak/>
        <w:drawing>
          <wp:inline distT="0" distB="0" distL="0" distR="0" wp14:anchorId="2248088E" wp14:editId="7EFA2482">
            <wp:extent cx="5753100" cy="2962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A451" w14:textId="77777777" w:rsidR="00FA2757" w:rsidRDefault="00FA2757" w:rsidP="00FA2757"/>
    <w:p w14:paraId="7B262496" w14:textId="7E2CAC1F" w:rsidR="000D35C4" w:rsidRDefault="000D35C4" w:rsidP="00CC2300">
      <w:pPr>
        <w:pStyle w:val="PargrafodaLista"/>
        <w:numPr>
          <w:ilvl w:val="0"/>
          <w:numId w:val="16"/>
        </w:numPr>
      </w:pPr>
      <w:r w:rsidRPr="000D35C4">
        <w:rPr>
          <w:i/>
        </w:rPr>
        <w:t>Dashboard</w:t>
      </w:r>
      <w:r>
        <w:t>: Contém gráficos e estatísticas correspondentes da coleta de dados dos sensores utilizados no projeto, facilitando e agilizando a tomada de decisão do usuário.</w:t>
      </w:r>
    </w:p>
    <w:p w14:paraId="3561CEAE" w14:textId="77777777" w:rsidR="00427ECC" w:rsidRDefault="00427ECC" w:rsidP="00427ECC">
      <w:pPr>
        <w:ind w:left="360"/>
      </w:pPr>
    </w:p>
    <w:p w14:paraId="25BE4C59" w14:textId="2CC4486A" w:rsidR="00427ECC" w:rsidRDefault="00FA2757" w:rsidP="00427ECC">
      <w:pPr>
        <w:rPr>
          <w:iCs/>
        </w:rPr>
      </w:pPr>
      <w:r>
        <w:rPr>
          <w:noProof/>
        </w:rPr>
        <w:drawing>
          <wp:inline distT="0" distB="0" distL="0" distR="0" wp14:anchorId="47D43A27" wp14:editId="69884D05">
            <wp:extent cx="5760720" cy="278482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C747" w14:textId="5EBFAB24" w:rsidR="00427ECC" w:rsidRDefault="00427ECC" w:rsidP="00427ECC">
      <w:pPr>
        <w:rPr>
          <w:iCs/>
        </w:rPr>
      </w:pPr>
    </w:p>
    <w:p w14:paraId="7A156CC0" w14:textId="77777777" w:rsidR="00427ECC" w:rsidRPr="00427ECC" w:rsidRDefault="00427ECC" w:rsidP="00427ECC">
      <w:pPr>
        <w:rPr>
          <w:iCs/>
        </w:rPr>
      </w:pPr>
    </w:p>
    <w:p w14:paraId="29D815B2" w14:textId="354BFAA6" w:rsidR="00427ECC" w:rsidRPr="00427ECC" w:rsidRDefault="00427ECC" w:rsidP="00427ECC">
      <w:pPr>
        <w:rPr>
          <w:iCs/>
        </w:rPr>
      </w:pPr>
      <w:r>
        <w:rPr>
          <w:noProof/>
        </w:rPr>
        <w:lastRenderedPageBreak/>
        <w:drawing>
          <wp:inline distT="0" distB="0" distL="0" distR="0" wp14:anchorId="2729BE8D" wp14:editId="63BF19C1">
            <wp:extent cx="5752465" cy="28067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BF51" w14:textId="77777777" w:rsidR="00427ECC" w:rsidRPr="000D35C4" w:rsidRDefault="00427ECC" w:rsidP="000D35C4">
      <w:pPr>
        <w:pStyle w:val="PargrafodaLista"/>
        <w:rPr>
          <w:iCs/>
        </w:rPr>
      </w:pPr>
    </w:p>
    <w:p w14:paraId="667751D9" w14:textId="37572D82" w:rsidR="00FA2757" w:rsidRDefault="00427ECC" w:rsidP="000D35C4">
      <w:r>
        <w:rPr>
          <w:noProof/>
        </w:rPr>
        <w:drawing>
          <wp:inline distT="0" distB="0" distL="0" distR="0" wp14:anchorId="0E825187" wp14:editId="2803DD8D">
            <wp:extent cx="5752465" cy="25622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F085" w14:textId="77777777" w:rsidR="00FA2757" w:rsidRDefault="00FA2757" w:rsidP="000D35C4"/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57941D91" w:rsidR="00E04392" w:rsidRPr="006D6A8F" w:rsidRDefault="00E04392" w:rsidP="006D6A8F">
      <w:pPr>
        <w:pStyle w:val="Ttulo2"/>
        <w:rPr>
          <w:b/>
        </w:rPr>
      </w:pPr>
      <w:bookmarkStart w:id="23" w:name="_Toc26531438"/>
      <w:r w:rsidRPr="00192CAB">
        <w:rPr>
          <w:b/>
        </w:rPr>
        <w:lastRenderedPageBreak/>
        <w:t>Testes</w:t>
      </w:r>
      <w:bookmarkEnd w:id="23"/>
      <w:r w:rsidRPr="00192CAB">
        <w:rPr>
          <w:b/>
        </w:rPr>
        <w:t xml:space="preserve"> </w:t>
      </w:r>
    </w:p>
    <w:p w14:paraId="3B10A1A7" w14:textId="484FF827" w:rsidR="00A66A93" w:rsidRDefault="006D6A8F" w:rsidP="00B30672">
      <w:pPr>
        <w:sectPr w:rsidR="00A66A93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highlight w:val="yellow"/>
        </w:rPr>
        <w:drawing>
          <wp:inline distT="0" distB="0" distL="0" distR="0" wp14:anchorId="3EEFC237" wp14:editId="0EFA8DDA">
            <wp:extent cx="5754370" cy="66528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26531439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26531440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7D3E714" w14:textId="61EF511F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1F37B00" w14:textId="50DED664" w:rsidR="006D6A8F" w:rsidRDefault="006D6A8F" w:rsidP="006D6A8F">
      <w:pPr>
        <w:rPr>
          <w:rFonts w:cs="Arial"/>
        </w:rPr>
      </w:pPr>
      <w:r>
        <w:rPr>
          <w:rFonts w:cs="Arial"/>
        </w:rPr>
        <w:tab/>
        <w:t>O m</w:t>
      </w:r>
      <w:r w:rsidRPr="00401051">
        <w:rPr>
          <w:rFonts w:cs="Arial"/>
        </w:rPr>
        <w:t>anual</w:t>
      </w:r>
      <w:r>
        <w:rPr>
          <w:rFonts w:cs="Arial"/>
        </w:rPr>
        <w:t xml:space="preserve"> de instalação consiste em um folheto que ensina a operar alguma ferramenta, e vem com ilustrações e textos em tópicos e/ou passos a fim de facilitar o entendimento e compreensão do usuário.</w:t>
      </w:r>
    </w:p>
    <w:p w14:paraId="6F7F7D0B" w14:textId="6422208C" w:rsidR="006D6A8F" w:rsidRDefault="006D6A8F" w:rsidP="006D6A8F">
      <w:pPr>
        <w:rPr>
          <w:rFonts w:cs="Arial"/>
        </w:rPr>
      </w:pPr>
      <w:r>
        <w:rPr>
          <w:rFonts w:cs="Arial"/>
        </w:rPr>
        <w:t xml:space="preserve">Nosso manual de instalação contém 10 páginas, contando capa, sumário e folha final. Inicialmente é apresentado as orientações gerais, onde é visto um texto explicativo e informativo sobre quem pode manusear e realizar manutenções no sistema. A seguir é ilustrado os componentes de instalação, assim como na folha sucessora apresenta uma breve introdução sobre o sensor e o </w:t>
      </w:r>
      <w:r w:rsidRPr="00890554">
        <w:rPr>
          <w:rFonts w:cs="Arial"/>
          <w:i/>
        </w:rPr>
        <w:t>Arduíno</w:t>
      </w:r>
      <w:r>
        <w:rPr>
          <w:rFonts w:cs="Arial"/>
        </w:rPr>
        <w:t>, e sua aplicabilidade no sistema.</w:t>
      </w:r>
    </w:p>
    <w:p w14:paraId="08ECFC52" w14:textId="2D5A5CEF" w:rsidR="006D6A8F" w:rsidRDefault="006D6A8F" w:rsidP="006D6A8F">
      <w:pPr>
        <w:rPr>
          <w:rFonts w:cs="Arial"/>
        </w:rPr>
      </w:pPr>
      <w:r>
        <w:rPr>
          <w:rFonts w:cs="Arial"/>
        </w:rPr>
        <w:tab/>
        <w:t xml:space="preserve">Nas folhas adiante é explicada a instalação dos componentes, assim como também é explicado como o sensor trabalhará em conjunto com o sensor. É ilustrado a montagem do </w:t>
      </w:r>
      <w:r w:rsidRPr="00472705">
        <w:rPr>
          <w:rFonts w:cs="Arial"/>
          <w:i/>
        </w:rPr>
        <w:t>Arduíno</w:t>
      </w:r>
      <w:r>
        <w:rPr>
          <w:rFonts w:cs="Arial"/>
        </w:rPr>
        <w:t xml:space="preserve"> com a </w:t>
      </w:r>
      <w:r w:rsidRPr="00472705">
        <w:rPr>
          <w:rFonts w:cs="Arial"/>
          <w:i/>
        </w:rPr>
        <w:t>protoboard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e suas respectivas conexões, e é exposto o código que deve ser usado na plataforma </w:t>
      </w:r>
      <w:r>
        <w:rPr>
          <w:rFonts w:cs="Arial"/>
          <w:i/>
        </w:rPr>
        <w:t>Arduíno</w:t>
      </w:r>
      <w:r>
        <w:rPr>
          <w:rFonts w:cs="Arial"/>
        </w:rPr>
        <w:t xml:space="preserve">. </w:t>
      </w:r>
    </w:p>
    <w:p w14:paraId="4754DEEE" w14:textId="7EABF8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4C53AC10" w:rsidR="008F3EFD" w:rsidRDefault="009B6F39" w:rsidP="008F3EFD">
      <w:pPr>
        <w:rPr>
          <w:rFonts w:cs="Arial"/>
          <w:color w:val="000000"/>
        </w:rPr>
      </w:pPr>
      <w:hyperlink r:id="rId53" w:history="1">
        <w:r w:rsidR="00850FE0" w:rsidRPr="00850FE0">
          <w:rPr>
            <w:rStyle w:val="Hyperlink"/>
            <w:rFonts w:cs="Arial"/>
          </w:rPr>
          <w:t>https://drive.google.com/file/d/1EZv1_Rx-YbDjo5xOhNcOewNTRm-ESUnP/view?usp=sharing</w:t>
        </w:r>
      </w:hyperlink>
    </w:p>
    <w:p w14:paraId="40FCB37C" w14:textId="77777777" w:rsidR="006E0B5B" w:rsidRPr="00850FE0" w:rsidRDefault="006E0B5B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26531441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6D3F9CBD" w14:textId="77777777" w:rsidR="000D286A" w:rsidRDefault="000D286A" w:rsidP="008F3EFD"/>
    <w:p w14:paraId="2FCEF06E" w14:textId="3FF0DB92" w:rsidR="006F7C2F" w:rsidRDefault="000D286A" w:rsidP="008F3EFD">
      <w:r>
        <w:tab/>
      </w:r>
      <w:r w:rsidR="008F3EFD" w:rsidRPr="008F3EFD">
        <w:t>Desenho do Processo de Suporte</w:t>
      </w:r>
      <w:r w:rsidR="006F7C2F">
        <w:t xml:space="preserve"> (diagrama BPM-N);</w:t>
      </w:r>
    </w:p>
    <w:p w14:paraId="78588D17" w14:textId="4353DACD" w:rsidR="000D286A" w:rsidRDefault="000D286A" w:rsidP="008F3EFD"/>
    <w:p w14:paraId="02FDD626" w14:textId="77777777" w:rsidR="000532E8" w:rsidRDefault="000532E8" w:rsidP="008F3EFD"/>
    <w:p w14:paraId="30A1058F" w14:textId="3DF72D4C" w:rsidR="000D286A" w:rsidRDefault="00334264" w:rsidP="008F3EFD">
      <w:r>
        <w:rPr>
          <w:noProof/>
        </w:rPr>
        <w:lastRenderedPageBreak/>
        <w:drawing>
          <wp:inline distT="0" distB="0" distL="0" distR="0" wp14:anchorId="557CD5AD" wp14:editId="696E0D0A">
            <wp:extent cx="5752465" cy="326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31AB" w14:textId="77777777" w:rsidR="000532E8" w:rsidRDefault="000532E8" w:rsidP="008F3EFD"/>
    <w:p w14:paraId="0A787622" w14:textId="77777777" w:rsidR="000532E8" w:rsidRDefault="000532E8" w:rsidP="008F3EFD"/>
    <w:p w14:paraId="59701635" w14:textId="31EC44ED" w:rsidR="006D6A8F" w:rsidRDefault="006D1146" w:rsidP="00A13F08">
      <w:pPr>
        <w:rPr>
          <w:color w:val="FF0000"/>
        </w:rPr>
      </w:pPr>
      <w:r>
        <w:tab/>
      </w:r>
      <w:r w:rsidR="000D286A">
        <w:t xml:space="preserve">A ferramenta para Help Desk/Suporte aplicada em nosso projeto é a </w:t>
      </w:r>
      <w:proofErr w:type="spellStart"/>
      <w:r w:rsidR="000D286A">
        <w:t>Tomticket</w:t>
      </w:r>
      <w:proofErr w:type="spellEnd"/>
      <w:r w:rsidR="008A5AA0">
        <w:t xml:space="preserve">, </w:t>
      </w:r>
      <w:r w:rsidR="000623D2">
        <w:t xml:space="preserve">plataforma online e </w:t>
      </w:r>
      <w:r w:rsidR="008A5AA0">
        <w:t>com ela é possível receber chamados através de dispositivos móveis e e-mail, fazer transferências de arquivos, disponibilidade de relatórios, não requer instalação no servidor</w:t>
      </w:r>
      <w:r w:rsidR="000623D2">
        <w:t xml:space="preserve"> e possui aplicativos para tablets e desktop caso seja desejável.</w:t>
      </w:r>
    </w:p>
    <w:p w14:paraId="72B0C569" w14:textId="501CFDA1" w:rsidR="00A13F08" w:rsidRPr="00A13F08" w:rsidRDefault="00A13F08" w:rsidP="00A13F08">
      <w:pPr>
        <w:jc w:val="left"/>
      </w:pPr>
      <w:r>
        <w:tab/>
      </w:r>
      <w:r w:rsidRPr="00A13F08">
        <w:t xml:space="preserve">Os nossos níveis de suporte estão </w:t>
      </w:r>
      <w:proofErr w:type="spellStart"/>
      <w:r w:rsidRPr="00A13F08">
        <w:t>definifos</w:t>
      </w:r>
      <w:proofErr w:type="spellEnd"/>
      <w:r w:rsidRPr="00A13F08">
        <w:t xml:space="preserve"> em N1, N2 e N3, sendo o N1 o nível mais superficial que temos, nele o atendente irá receber o chamado que nosso cliente vai fazer, após receber ele vai classificar, obter todas as informações necessárias tanto do cliente, como do ocorrido referente ao chamado. </w:t>
      </w:r>
    </w:p>
    <w:p w14:paraId="02925345" w14:textId="77777777" w:rsidR="00A13F08" w:rsidRPr="00A13F08" w:rsidRDefault="00A13F08" w:rsidP="00A13F08">
      <w:pPr>
        <w:jc w:val="left"/>
      </w:pPr>
      <w:r w:rsidRPr="00A13F08">
        <w:tab/>
        <w:t xml:space="preserve">O N1 é um atendente apenas de assuntos que não sejam técnicos, sendo assim, se o chamado for algo mais técnico, como por exemplo, se a tela de monitoramento do estacionamento que é mostrada na dashboard não estiver funcionando, ele irá passar o chamado para o N2. </w:t>
      </w:r>
    </w:p>
    <w:p w14:paraId="429136F0" w14:textId="77777777" w:rsidR="00A13F08" w:rsidRPr="00A13F08" w:rsidRDefault="00A13F08" w:rsidP="00A13F08">
      <w:pPr>
        <w:jc w:val="left"/>
      </w:pPr>
      <w:r w:rsidRPr="00A13F08">
        <w:tab/>
        <w:t xml:space="preserve">O N2 já é um atendente técnico, conseguindo resolver problemas como o citado anteriormente, como também, problemas gerados pelo banco de dados, pode ser que as informações estejam sendo projetadas erradas, problemas como de servidor, o site pode não estar funcionando, dentre outros problemas mais sérios. O N2 fará de tudo para resolver o chamado remotamente e o mais rápido possível para </w:t>
      </w:r>
      <w:r w:rsidRPr="00A13F08">
        <w:lastRenderedPageBreak/>
        <w:t xml:space="preserve">que o cliente </w:t>
      </w:r>
      <w:proofErr w:type="spellStart"/>
      <w:r w:rsidRPr="00A13F08">
        <w:t>fique</w:t>
      </w:r>
      <w:proofErr w:type="spellEnd"/>
      <w:r w:rsidRPr="00A13F08">
        <w:t xml:space="preserve"> satisfeito com o atendimento, mas se for algo muito mais complicado, se foi feito todos os testes e o problema ainda persiste, ele vai marcar com o cliente um dia e horário para que o N3 possa comparecer no estabelecimento.</w:t>
      </w:r>
    </w:p>
    <w:p w14:paraId="553C73FD" w14:textId="086BB9F2" w:rsidR="008F3EFD" w:rsidRPr="00A13F08" w:rsidRDefault="00A13F08" w:rsidP="00A13F08">
      <w:pPr>
        <w:jc w:val="left"/>
      </w:pPr>
      <w:r w:rsidRPr="00A13F08">
        <w:tab/>
        <w:t xml:space="preserve">O nosso suporte N3 é um funcionário especializado que, além de saber sobre as funcionalidades da nossa aplicação remotamente, também conhece nosso sistema fisicamente, sendo assim ele consegue se for o caso, fazer uma mudança nos sensores que foram instalados no estacionamento, como em todo o sistema de fiação e ligações internas para o funcionamento da aplicação. E esse é nosso último nível de suporte e que irá atender nosso cliente por completo, deixando-o satisfeito com a aquisição de nossa ferramenta de monitoramento e controle de vagas.     </w:t>
      </w:r>
    </w:p>
    <w:p w14:paraId="0B3AA654" w14:textId="77777777" w:rsidR="00B424CD" w:rsidRPr="00A13F08" w:rsidRDefault="00B424CD" w:rsidP="00A13F08"/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5"/>
          <w:footerReference w:type="default" r:id="rId56"/>
          <w:headerReference w:type="first" r:id="rId57"/>
          <w:footerReference w:type="first" r:id="rId5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C204CE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26531442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211C490E" w:rsidR="00573DD1" w:rsidRDefault="00573DD1" w:rsidP="00573DD1">
      <w:pPr>
        <w:pStyle w:val="Ttulo2"/>
        <w:rPr>
          <w:b/>
        </w:rPr>
      </w:pPr>
      <w:bookmarkStart w:id="31" w:name="_Toc26531443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552B663E" w14:textId="77777777" w:rsidR="00215F26" w:rsidRPr="00215F26" w:rsidRDefault="00215F26" w:rsidP="00215F26"/>
    <w:p w14:paraId="7C289C36" w14:textId="01C702BD" w:rsidR="00573DD1" w:rsidRPr="00641098" w:rsidRDefault="001E12F5" w:rsidP="00573DD1">
      <w:pPr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 xml:space="preserve">A equipe conseguiu cumprir os requisitos sempre dentro das sprints, tanto mensais quanto semanais. Não tivemos que prorrogar nenhum requisito, portanto as entregas foram satisfatórias e </w:t>
      </w:r>
      <w:proofErr w:type="spellStart"/>
      <w:r>
        <w:rPr>
          <w:color w:val="000000" w:themeColor="text1"/>
        </w:rPr>
        <w:t>acertivas</w:t>
      </w:r>
      <w:proofErr w:type="spellEnd"/>
      <w:r>
        <w:rPr>
          <w:color w:val="000000" w:themeColor="text1"/>
        </w:rPr>
        <w:t>. Percebemos que alguns recursos não eram uteis dentro d</w:t>
      </w:r>
      <w:r w:rsidR="00A8202B">
        <w:rPr>
          <w:color w:val="000000" w:themeColor="text1"/>
        </w:rPr>
        <w:t>a ferramenta</w:t>
      </w:r>
      <w:r>
        <w:rPr>
          <w:color w:val="000000" w:themeColor="text1"/>
        </w:rPr>
        <w:t xml:space="preserve">, e ao longo das sprints fomos percebendo qual o </w:t>
      </w:r>
      <w:r w:rsidR="00A8202B">
        <w:rPr>
          <w:color w:val="000000" w:themeColor="text1"/>
        </w:rPr>
        <w:t xml:space="preserve">melhor </w:t>
      </w:r>
      <w:r>
        <w:rPr>
          <w:color w:val="000000" w:themeColor="text1"/>
        </w:rPr>
        <w:t xml:space="preserve">escopo </w:t>
      </w:r>
      <w:r w:rsidR="00A8202B">
        <w:rPr>
          <w:color w:val="000000" w:themeColor="text1"/>
        </w:rPr>
        <w:t>para o</w:t>
      </w:r>
      <w:r>
        <w:rPr>
          <w:color w:val="000000" w:themeColor="text1"/>
        </w:rPr>
        <w:t xml:space="preserve"> projeto até chegar neste resultado.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Com um melhor entendimento</w:t>
      </w:r>
      <w:r w:rsidR="00A8202B">
        <w:rPr>
          <w:color w:val="000000" w:themeColor="text1"/>
        </w:rPr>
        <w:t xml:space="preserve"> </w:t>
      </w:r>
      <w:r w:rsidR="008A6467">
        <w:rPr>
          <w:color w:val="000000" w:themeColor="text1"/>
        </w:rPr>
        <w:t>d</w:t>
      </w:r>
      <w:r w:rsidR="00A8202B">
        <w:rPr>
          <w:color w:val="000000" w:themeColor="text1"/>
        </w:rPr>
        <w:t>o escopo, obtivemos entregas mais assertivas,</w:t>
      </w:r>
      <w:r w:rsidR="008A6467">
        <w:rPr>
          <w:color w:val="000000" w:themeColor="text1"/>
        </w:rPr>
        <w:t xml:space="preserve"> melhorando a usabilidade dos requisitos.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26531444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36B89BB" w14:textId="77777777" w:rsidR="00FB4B9F" w:rsidRPr="00524F99" w:rsidRDefault="00FB4B9F" w:rsidP="00573DD1">
      <w:pPr>
        <w:rPr>
          <w:color w:val="FF0000"/>
        </w:rPr>
      </w:pPr>
    </w:p>
    <w:p w14:paraId="22E0FF69" w14:textId="6D8D732C" w:rsidR="00975907" w:rsidRDefault="00AD0B15" w:rsidP="00573DD1">
      <w:r>
        <w:tab/>
      </w:r>
      <w:r w:rsidR="00FB4B9F" w:rsidRPr="00FB4B9F">
        <w:t>Em virtude dos fatos</w:t>
      </w:r>
      <w:r w:rsidR="00FB4B9F">
        <w:rPr>
          <w:rFonts w:ascii="open_sansregular" w:hAnsi="open_sansregular"/>
          <w:color w:val="000000"/>
          <w:sz w:val="27"/>
          <w:szCs w:val="27"/>
          <w:shd w:val="clear" w:color="auto" w:fill="FFFFFF"/>
        </w:rPr>
        <w:t xml:space="preserve"> </w:t>
      </w:r>
      <w:r w:rsidR="00FB4B9F" w:rsidRPr="00FB4B9F">
        <w:t>mencionados</w:t>
      </w:r>
      <w:r w:rsidR="00FB4B9F">
        <w:t xml:space="preserve"> ao desenvolver </w:t>
      </w:r>
      <w:r w:rsidR="00FB4B9F" w:rsidRPr="00B973D4">
        <w:t xml:space="preserve">deste </w:t>
      </w:r>
      <w:r w:rsidR="00FB4B9F">
        <w:t>projeto</w:t>
      </w:r>
      <w:r w:rsidR="00B973D4">
        <w:t xml:space="preserve"> </w:t>
      </w:r>
      <w:r w:rsidR="00B973D4" w:rsidRPr="00B973D4">
        <w:t>entende-se qu</w:t>
      </w:r>
      <w:r w:rsidR="00B973D4">
        <w:t>e cada ensinamento absorvido e/ou repassado aos demais integrantes do grupo fez-se fundamental para o crescimento pessoal e profissional de todos os integrantes do grupo</w:t>
      </w:r>
      <w:r w:rsidR="00FB4B9F">
        <w:t>.</w:t>
      </w:r>
    </w:p>
    <w:p w14:paraId="668849DE" w14:textId="77777777" w:rsidR="009410F9" w:rsidRDefault="009410F9" w:rsidP="00573DD1"/>
    <w:p w14:paraId="52CA70A1" w14:textId="2DD4DC9A" w:rsidR="009410F9" w:rsidRDefault="002A131F" w:rsidP="00975907">
      <w:r>
        <w:tab/>
      </w:r>
      <w:r w:rsidR="00975907">
        <w:t>Pedro</w:t>
      </w:r>
      <w:r w:rsidR="009410F9">
        <w:t xml:space="preserve"> </w:t>
      </w:r>
      <w:proofErr w:type="spellStart"/>
      <w:r w:rsidR="009410F9">
        <w:t>Ficuciello</w:t>
      </w:r>
      <w:proofErr w:type="spellEnd"/>
      <w:r w:rsidR="009410F9">
        <w:t>,</w:t>
      </w:r>
    </w:p>
    <w:p w14:paraId="7DCCC193" w14:textId="77777777" w:rsidR="009410F9" w:rsidRDefault="009410F9" w:rsidP="00975907"/>
    <w:p w14:paraId="2CE326D6" w14:textId="3B4FC1DB" w:rsidR="00975907" w:rsidRPr="009410F9" w:rsidRDefault="00975907" w:rsidP="009410F9">
      <w:pPr>
        <w:ind w:left="2268"/>
      </w:pPr>
      <w:r w:rsidRPr="009410F9">
        <w:t xml:space="preserve">O primeiro sentimento que tive no atual projeto foi de medo, pois foi assustador sair de uma equipe com um projeto já em andamento, e me encaixar em uma nova equipe, com novas </w:t>
      </w:r>
      <w:proofErr w:type="spellStart"/>
      <w:r w:rsidRPr="009410F9">
        <w:t>idéias</w:t>
      </w:r>
      <w:proofErr w:type="spellEnd"/>
      <w:r w:rsidRPr="009410F9">
        <w:t xml:space="preserve"> e novas habilidades. </w:t>
      </w:r>
    </w:p>
    <w:p w14:paraId="201184EA" w14:textId="16B87995" w:rsidR="00975907" w:rsidRDefault="00975907" w:rsidP="009410F9">
      <w:pPr>
        <w:ind w:left="2268"/>
      </w:pPr>
      <w:r w:rsidRPr="009410F9">
        <w:t>Após alguns dias, senti que foi a melhor equipe da qual eu poderia trabalhar, onde pude ver todos integrantes engajados e dedicados a desenvolver um projeto criativo e completo.</w:t>
      </w:r>
      <w:r w:rsidR="00933953" w:rsidRPr="009410F9">
        <w:t xml:space="preserve"> </w:t>
      </w:r>
      <w:r w:rsidRPr="009410F9">
        <w:t>O desenvolvimento foi leve, com alguns problemas pontuais que pôde ser resolvido com feedbacks e que tende a ser promissor na banca final.</w:t>
      </w:r>
    </w:p>
    <w:p w14:paraId="3E1CFF87" w14:textId="77777777" w:rsidR="009410F9" w:rsidRPr="009410F9" w:rsidRDefault="009410F9" w:rsidP="009410F9">
      <w:pPr>
        <w:ind w:left="2268"/>
      </w:pPr>
    </w:p>
    <w:p w14:paraId="0F11A670" w14:textId="77777777" w:rsidR="009410F9" w:rsidRDefault="00933953" w:rsidP="00573DD1">
      <w:r>
        <w:lastRenderedPageBreak/>
        <w:tab/>
      </w:r>
      <w:r w:rsidR="00975907">
        <w:t>Priscila</w:t>
      </w:r>
      <w:r w:rsidR="009410F9">
        <w:t xml:space="preserve"> Matos,</w:t>
      </w:r>
    </w:p>
    <w:p w14:paraId="09A095B2" w14:textId="77777777" w:rsidR="009410F9" w:rsidRDefault="009410F9" w:rsidP="00573DD1"/>
    <w:p w14:paraId="1E801605" w14:textId="181ADABC" w:rsidR="00524F99" w:rsidRDefault="00975907" w:rsidP="009410F9">
      <w:pPr>
        <w:ind w:left="2268"/>
      </w:pPr>
      <w:r w:rsidRPr="009410F9">
        <w:t>De início foi um pouco difícil, visto que a minha adaptação no antigo grupo estava praticamente concluída e o projeto definido. Recomeçar é sempre um desafio, mas faz-se necessário para um desenvolvimento eficaz. Cada dia que se passa eu sinto que é uma nova</w:t>
      </w:r>
      <w:r w:rsidR="00E46D36" w:rsidRPr="009410F9">
        <w:t xml:space="preserve"> oportunidade</w:t>
      </w:r>
      <w:r w:rsidRPr="009410F9">
        <w:t xml:space="preserve"> </w:t>
      </w:r>
      <w:r w:rsidR="00AD0B15" w:rsidRPr="009410F9">
        <w:t xml:space="preserve">de aprender e aperfeiçoar minhas habilidades. Contudo, eu acredito que a palavra </w:t>
      </w:r>
      <w:r w:rsidR="00933953" w:rsidRPr="009410F9">
        <w:t>I</w:t>
      </w:r>
      <w:r w:rsidR="00AD0B15" w:rsidRPr="009410F9">
        <w:t>NTENSIDADE define esse semestre muito bem.</w:t>
      </w:r>
    </w:p>
    <w:p w14:paraId="50D0CB29" w14:textId="600D451B" w:rsidR="009410F9" w:rsidRDefault="009410F9" w:rsidP="00573DD1"/>
    <w:p w14:paraId="78210927" w14:textId="77777777" w:rsidR="009410F9" w:rsidRPr="009410F9" w:rsidRDefault="009410F9" w:rsidP="00573DD1"/>
    <w:p w14:paraId="2514473D" w14:textId="05CA1AE3" w:rsidR="009410F9" w:rsidRDefault="007A36FB" w:rsidP="00573DD1">
      <w:r>
        <w:tab/>
        <w:t>Ricardo</w:t>
      </w:r>
      <w:r w:rsidR="009410F9">
        <w:t xml:space="preserve"> Malan,</w:t>
      </w:r>
    </w:p>
    <w:p w14:paraId="4C3071B5" w14:textId="77777777" w:rsidR="009410F9" w:rsidRDefault="009410F9" w:rsidP="00573DD1"/>
    <w:p w14:paraId="16053330" w14:textId="4DBB4A0A" w:rsidR="009410F9" w:rsidRDefault="009E0077" w:rsidP="009410F9">
      <w:pPr>
        <w:ind w:left="2268"/>
      </w:pPr>
      <w:r w:rsidRPr="009410F9">
        <w:t>Para mim, foi algo incrível, o projeto me trouxe um aprendizado sem igual, consegui desenvolver de um jeito que não imaginava pelo tempo que tivemos, foi show de bola!!</w:t>
      </w:r>
    </w:p>
    <w:p w14:paraId="764C9E48" w14:textId="79870DA2" w:rsidR="009410F9" w:rsidRDefault="009410F9" w:rsidP="00573DD1"/>
    <w:p w14:paraId="4D22FABC" w14:textId="77777777" w:rsidR="009410F9" w:rsidRPr="009410F9" w:rsidRDefault="009410F9" w:rsidP="00573DD1"/>
    <w:p w14:paraId="37867F91" w14:textId="77777777" w:rsidR="009410F9" w:rsidRDefault="00C72812" w:rsidP="00573DD1">
      <w:pPr>
        <w:rPr>
          <w:rFonts w:cs="Arial"/>
          <w:color w:val="000000"/>
        </w:rPr>
      </w:pPr>
      <w:r w:rsidRPr="00C72812">
        <w:rPr>
          <w:rFonts w:cs="Arial"/>
          <w:color w:val="000000"/>
        </w:rPr>
        <w:tab/>
        <w:t>Lisandra</w:t>
      </w:r>
      <w:r w:rsidR="009410F9">
        <w:rPr>
          <w:rFonts w:cs="Arial"/>
          <w:color w:val="000000"/>
        </w:rPr>
        <w:t xml:space="preserve"> Lopes,</w:t>
      </w:r>
    </w:p>
    <w:p w14:paraId="3BCECE1A" w14:textId="77777777" w:rsidR="009410F9" w:rsidRDefault="009410F9" w:rsidP="00573DD1">
      <w:pPr>
        <w:rPr>
          <w:rFonts w:cs="Arial"/>
          <w:color w:val="000000"/>
        </w:rPr>
      </w:pPr>
    </w:p>
    <w:p w14:paraId="05089A31" w14:textId="5A1FBF1C" w:rsidR="00573DD1" w:rsidRDefault="00C72812" w:rsidP="009410F9">
      <w:pPr>
        <w:ind w:left="2268"/>
        <w:rPr>
          <w:rFonts w:cs="Arial"/>
        </w:rPr>
      </w:pPr>
      <w:r w:rsidRPr="009410F9">
        <w:rPr>
          <w:rFonts w:cs="Arial"/>
        </w:rPr>
        <w:t>Fazer parte desse projeto foi um aprendizado enorme para mim, é muito gratificante saber que fomos e somos capazes de fazer um projeto como esse, completo e funcional, foi uma experiência muito boa!</w:t>
      </w:r>
    </w:p>
    <w:p w14:paraId="0EF373BC" w14:textId="2CABAF9E" w:rsidR="002A131F" w:rsidRDefault="002A131F" w:rsidP="002A131F">
      <w:pPr>
        <w:rPr>
          <w:rFonts w:cs="Arial"/>
        </w:rPr>
      </w:pPr>
    </w:p>
    <w:p w14:paraId="77FDE42F" w14:textId="78534588" w:rsidR="002A131F" w:rsidRDefault="002A131F" w:rsidP="002A131F">
      <w:pPr>
        <w:rPr>
          <w:rFonts w:cs="Arial"/>
        </w:rPr>
      </w:pPr>
      <w:r>
        <w:rPr>
          <w:rFonts w:cs="Arial"/>
        </w:rPr>
        <w:tab/>
        <w:t>Vinícius Oliveira</w:t>
      </w:r>
      <w:r>
        <w:rPr>
          <w:rFonts w:cs="Arial"/>
        </w:rPr>
        <w:tab/>
        <w:t>,</w:t>
      </w:r>
    </w:p>
    <w:p w14:paraId="56535B25" w14:textId="77777777" w:rsidR="002A131F" w:rsidRDefault="002A131F" w:rsidP="002A131F">
      <w:pPr>
        <w:rPr>
          <w:rFonts w:cs="Arial"/>
          <w:color w:val="000000"/>
        </w:rPr>
      </w:pPr>
    </w:p>
    <w:p w14:paraId="3922009D" w14:textId="2E730867" w:rsidR="009B6F39" w:rsidRDefault="002A131F" w:rsidP="009B6F39">
      <w:pPr>
        <w:ind w:left="2268"/>
        <w:rPr>
          <w:rFonts w:cs="Arial"/>
        </w:rPr>
      </w:pPr>
      <w:r>
        <w:rPr>
          <w:rFonts w:cs="Arial"/>
        </w:rPr>
        <w:t>Participar desta equipe me fez crescer muito como pessoa e como profissional, cada um de nós temos um jeito diferente de trabalhar e lidar com as dificuldades do projeto. Aprender essas diferentes formas de pensar fez com que eu pudesse melhorar a minha forma de ver e fazer as coisas também.</w:t>
      </w:r>
      <w:r w:rsidR="009B6F39" w:rsidRPr="009B6F39">
        <w:rPr>
          <w:rFonts w:cs="Arial"/>
        </w:rPr>
        <w:t xml:space="preserve"> </w:t>
      </w:r>
    </w:p>
    <w:p w14:paraId="687E5BA1" w14:textId="77777777" w:rsidR="009B6F39" w:rsidRDefault="009B6F39" w:rsidP="009B6F39">
      <w:pPr>
        <w:rPr>
          <w:rFonts w:cs="Arial"/>
        </w:rPr>
      </w:pPr>
    </w:p>
    <w:p w14:paraId="072CC96A" w14:textId="0E0E5D33" w:rsidR="009B6F39" w:rsidRDefault="009B6F39" w:rsidP="009B6F39">
      <w:r>
        <w:rPr>
          <w:rFonts w:cs="Arial"/>
        </w:rPr>
        <w:lastRenderedPageBreak/>
        <w:tab/>
      </w:r>
      <w:r>
        <w:t>Amanda Biagi,</w:t>
      </w:r>
    </w:p>
    <w:p w14:paraId="5C37A10D" w14:textId="77777777" w:rsidR="009B6F39" w:rsidRDefault="009B6F39" w:rsidP="009B6F39"/>
    <w:p w14:paraId="718FD251" w14:textId="1DDA6F4A" w:rsidR="009B6F39" w:rsidRDefault="009B6F39" w:rsidP="00965D96">
      <w:pPr>
        <w:ind w:left="2268"/>
        <w:rPr>
          <w:rFonts w:cs="Arial"/>
        </w:rPr>
      </w:pPr>
      <w:r>
        <w:t xml:space="preserve">Participar desse projeto foi uma experiência maravilhosa, notei que meu desenvolvimento foi além do que esperava não só academicamente, mas também meu lado pessoal. </w:t>
      </w:r>
      <w:r w:rsidR="00965D96">
        <w:t xml:space="preserve">É um constante aprendizado trabalhar com pessoas de opiniões distintas 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  <w:t xml:space="preserve"> </w:t>
      </w:r>
      <w:r w:rsidR="00965D96">
        <w:rPr>
          <w:rFonts w:cs="Arial"/>
        </w:rPr>
        <w:t xml:space="preserve">e algo de grande importância para que esse desenvolvimento seja </w:t>
      </w:r>
      <w:bookmarkStart w:id="33" w:name="_GoBack"/>
      <w:bookmarkEnd w:id="33"/>
      <w:r w:rsidR="00965D96">
        <w:rPr>
          <w:rFonts w:cs="Arial"/>
        </w:rPr>
        <w:t>contínuo.</w:t>
      </w:r>
      <w:r>
        <w:rPr>
          <w:rFonts w:cs="Arial"/>
        </w:rPr>
        <w:t xml:space="preserve">                  </w:t>
      </w:r>
    </w:p>
    <w:p w14:paraId="096A19F9" w14:textId="6A712842" w:rsidR="002A131F" w:rsidRDefault="002A131F" w:rsidP="002A131F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</w:p>
    <w:p w14:paraId="174EB556" w14:textId="77777777" w:rsidR="009B6F39" w:rsidRDefault="009B6F39" w:rsidP="002A131F">
      <w:pPr>
        <w:rPr>
          <w:rFonts w:cs="Arial"/>
        </w:rPr>
      </w:pPr>
    </w:p>
    <w:p w14:paraId="78448FA0" w14:textId="7946ED79" w:rsidR="009410F9" w:rsidRDefault="009410F9" w:rsidP="009410F9">
      <w:pPr>
        <w:ind w:left="2268"/>
        <w:rPr>
          <w:rFonts w:cs="Arial"/>
        </w:rPr>
      </w:pPr>
    </w:p>
    <w:p w14:paraId="31114101" w14:textId="77777777" w:rsidR="009410F9" w:rsidRPr="009410F9" w:rsidRDefault="009410F9" w:rsidP="009410F9">
      <w:pPr>
        <w:ind w:left="2268"/>
        <w:rPr>
          <w:rFonts w:cs="Arial"/>
          <w:color w:val="000000"/>
        </w:rPr>
      </w:pPr>
    </w:p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26531445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D0E31D2" w14:textId="77777777" w:rsidR="00D44470" w:rsidRDefault="00D44470" w:rsidP="00C72812">
      <w:pPr>
        <w:rPr>
          <w:color w:val="FF0000"/>
        </w:rPr>
      </w:pPr>
    </w:p>
    <w:p w14:paraId="796A8B1B" w14:textId="45935DBF" w:rsidR="00C72812" w:rsidRDefault="00AD0B15" w:rsidP="00C72812">
      <w:pPr>
        <w:rPr>
          <w:rFonts w:cs="Arial"/>
          <w:color w:val="000000"/>
        </w:rPr>
      </w:pPr>
      <w:r>
        <w:rPr>
          <w:rFonts w:cs="Arial"/>
          <w:color w:val="000000"/>
        </w:rPr>
        <w:tab/>
        <w:t>O segmento ao qual foi escolhido pelo grupo para desenvolv</w:t>
      </w:r>
      <w:r w:rsidR="00F57FF5">
        <w:rPr>
          <w:rFonts w:cs="Arial"/>
          <w:color w:val="000000"/>
        </w:rPr>
        <w:t>imento do</w:t>
      </w:r>
      <w:r>
        <w:rPr>
          <w:rFonts w:cs="Arial"/>
          <w:color w:val="000000"/>
        </w:rPr>
        <w:t xml:space="preserve"> projeto possui um futuro promissor, tendo em vista a contextualização e dados apresentados ao decorrer desta documentação.</w:t>
      </w:r>
      <w:bookmarkStart w:id="35" w:name="_Toc124080469"/>
      <w:bookmarkStart w:id="36" w:name="_Toc125201972"/>
      <w:bookmarkStart w:id="37" w:name="_Toc125374528"/>
      <w:r w:rsidR="00C72812">
        <w:rPr>
          <w:rFonts w:cs="Arial"/>
          <w:color w:val="000000"/>
        </w:rPr>
        <w:t xml:space="preserve"> </w:t>
      </w:r>
      <w:r w:rsidR="00C72812" w:rsidRPr="00857F76">
        <w:rPr>
          <w:rFonts w:cs="Arial"/>
          <w:color w:val="000000"/>
        </w:rPr>
        <w:t xml:space="preserve">O projeto </w:t>
      </w:r>
      <w:r w:rsidR="00C72812">
        <w:rPr>
          <w:rFonts w:cs="Arial"/>
          <w:color w:val="000000"/>
        </w:rPr>
        <w:t xml:space="preserve">situando-se </w:t>
      </w:r>
      <w:r w:rsidR="00C72812" w:rsidRPr="00857F76">
        <w:rPr>
          <w:rFonts w:cs="Arial"/>
          <w:color w:val="000000"/>
        </w:rPr>
        <w:t>nesse segmento, poderá se consolidar e realmente virar uma aplicação viável no mercado de IOT</w:t>
      </w:r>
      <w:r w:rsidR="00C72812">
        <w:rPr>
          <w:rFonts w:cs="Arial"/>
          <w:color w:val="000000"/>
        </w:rPr>
        <w:t xml:space="preserve">, podendo tomar rumos diferentes de acordo com as necessidades e tendências do mercado, com a possibilidade de ser apresentado como um aplicativo gratuito para mobile, onde os usuários poderão visualizar as vagas disponíveis nos estacionamentos onde os sensores da nossa empresa </w:t>
      </w:r>
      <w:proofErr w:type="spellStart"/>
      <w:r w:rsidR="00C72812">
        <w:rPr>
          <w:rFonts w:cs="Arial"/>
          <w:color w:val="000000"/>
        </w:rPr>
        <w:t>estarião</w:t>
      </w:r>
      <w:proofErr w:type="spellEnd"/>
      <w:r w:rsidR="00C72812">
        <w:rPr>
          <w:rFonts w:cs="Arial"/>
          <w:color w:val="000000"/>
        </w:rPr>
        <w:t xml:space="preserve"> instalados.</w:t>
      </w:r>
    </w:p>
    <w:p w14:paraId="7F9A2973" w14:textId="33F281CE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26531446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648B83DC" w14:textId="32E3AF6C" w:rsidR="00376995" w:rsidRPr="00DD6CB2" w:rsidRDefault="00376995" w:rsidP="00FA5328">
      <w:pPr>
        <w:pStyle w:val="Referncias"/>
        <w:rPr>
          <w:rFonts w:cs="Arial"/>
          <w:lang w:val="pt-BR"/>
        </w:rPr>
      </w:pPr>
    </w:p>
    <w:p w14:paraId="1C3CB03F" w14:textId="6161A2DE" w:rsidR="00376995" w:rsidRPr="00DD6CB2" w:rsidRDefault="00F42DED" w:rsidP="0020798F">
      <w:pPr>
        <w:shd w:val="clear" w:color="auto" w:fill="FFFFFF"/>
        <w:tabs>
          <w:tab w:val="clear" w:pos="851"/>
        </w:tabs>
        <w:spacing w:before="240" w:after="240"/>
        <w:textAlignment w:val="baseline"/>
        <w:rPr>
          <w:rFonts w:cs="Arial"/>
        </w:rPr>
      </w:pPr>
      <w:r w:rsidRPr="00F42DED">
        <w:rPr>
          <w:rFonts w:cs="Arial"/>
        </w:rPr>
        <w:t>EMPRESÔMETRO</w:t>
      </w:r>
      <w:r w:rsidR="00DD6CB2">
        <w:rPr>
          <w:rFonts w:cs="Arial"/>
        </w:rPr>
        <w:t>.</w:t>
      </w:r>
      <w:r w:rsidR="004B7238">
        <w:rPr>
          <w:rFonts w:cs="Arial"/>
        </w:rPr>
        <w:t xml:space="preserve"> Mar. 2018.</w:t>
      </w:r>
      <w:r w:rsidR="00DD6CB2">
        <w:rPr>
          <w:rFonts w:cs="Arial"/>
        </w:rPr>
        <w:t xml:space="preserve"> </w:t>
      </w:r>
      <w:r w:rsidR="00FE65FC">
        <w:rPr>
          <w:rFonts w:cs="Arial"/>
        </w:rPr>
        <w:t xml:space="preserve">Real </w:t>
      </w:r>
      <w:proofErr w:type="spellStart"/>
      <w:r w:rsidR="00FE65FC">
        <w:rPr>
          <w:rFonts w:cs="Arial"/>
        </w:rPr>
        <w:t>forta</w:t>
      </w:r>
      <w:proofErr w:type="spellEnd"/>
      <w:r w:rsidR="00FE65FC">
        <w:rPr>
          <w:rFonts w:cs="Arial"/>
        </w:rPr>
        <w:t xml:space="preserve"> circulando no Brasil é de 65,8 milhões de veículos. </w:t>
      </w:r>
      <w:r w:rsidR="00376995" w:rsidRPr="00932561">
        <w:rPr>
          <w:rFonts w:cs="Arial"/>
        </w:rPr>
        <w:t>Disponível em: &lt;</w:t>
      </w:r>
      <w:hyperlink r:id="rId64" w:history="1">
        <w:r w:rsidR="00376995" w:rsidRPr="00932561">
          <w:rPr>
            <w:rStyle w:val="Hyperlink"/>
            <w:rFonts w:cs="Arial"/>
            <w:noProof/>
          </w:rPr>
          <w:t>https://ibpt.com.br/noticia/2640/REAL-FROTA-CIRCULANTE-NO-BRASIL-E-DE-65-8-MILHOES-DE-VEICULOS-INDICA-ESTUDO</w:t>
        </w:r>
      </w:hyperlink>
      <w:r w:rsidR="00376995" w:rsidRPr="00932561">
        <w:rPr>
          <w:rFonts w:cs="Arial"/>
        </w:rPr>
        <w:t>&gt;.</w:t>
      </w:r>
    </w:p>
    <w:p w14:paraId="5F423122" w14:textId="06520DFA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</w:t>
      </w:r>
      <w:r w:rsidR="004B7238">
        <w:rPr>
          <w:rFonts w:ascii="Arial" w:hAnsi="Arial" w:cs="Arial"/>
        </w:rPr>
        <w:t xml:space="preserve">Mar. 2019. </w:t>
      </w:r>
      <w:r>
        <w:rPr>
          <w:rFonts w:ascii="Arial" w:hAnsi="Arial" w:cs="Arial"/>
        </w:rPr>
        <w:t xml:space="preserve">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5" w:history="1">
        <w:r w:rsidR="00376995" w:rsidRPr="00932561">
          <w:rPr>
            <w:rStyle w:val="Hyperlink"/>
            <w:rFonts w:ascii="Arial" w:hAnsi="Arial" w:cs="Arial"/>
            <w:noProof/>
          </w:rPr>
          <w:t>http://www.and.org.br/brasil-ja-tem-1-carro-a-cada-4-habitantes-diz-denatran/</w:t>
        </w:r>
      </w:hyperlink>
      <w:r w:rsidR="00AC2BAE">
        <w:rPr>
          <w:rFonts w:ascii="Arial" w:hAnsi="Arial" w:cs="Arial"/>
        </w:rPr>
        <w:t>&gt;.</w:t>
      </w:r>
    </w:p>
    <w:p w14:paraId="0963D3CD" w14:textId="40C0E998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LAMAS, </w:t>
      </w:r>
      <w:proofErr w:type="spellStart"/>
      <w:r>
        <w:rPr>
          <w:rFonts w:ascii="Arial" w:hAnsi="Arial" w:cs="Arial"/>
        </w:rPr>
        <w:t>Julio</w:t>
      </w:r>
      <w:proofErr w:type="spellEnd"/>
      <w:r>
        <w:rPr>
          <w:rFonts w:ascii="Arial" w:hAnsi="Arial" w:cs="Arial"/>
        </w:rPr>
        <w:t xml:space="preserve">. 12 </w:t>
      </w:r>
      <w:proofErr w:type="gramStart"/>
      <w:r w:rsidR="004B7238">
        <w:rPr>
          <w:rFonts w:ascii="Arial" w:hAnsi="Arial" w:cs="Arial"/>
        </w:rPr>
        <w:t>J</w:t>
      </w:r>
      <w:r>
        <w:rPr>
          <w:rFonts w:ascii="Arial" w:hAnsi="Arial" w:cs="Arial"/>
        </w:rPr>
        <w:t>un.</w:t>
      </w:r>
      <w:proofErr w:type="gramEnd"/>
      <w:r>
        <w:rPr>
          <w:rFonts w:ascii="Arial" w:hAnsi="Arial" w:cs="Arial"/>
        </w:rPr>
        <w:t xml:space="preserve"> 2014. Estacionamentos são os novos vilões da mobilidade urbana. </w:t>
      </w:r>
      <w:r w:rsidR="00376995" w:rsidRPr="00932561">
        <w:rPr>
          <w:rFonts w:ascii="Arial" w:hAnsi="Arial" w:cs="Arial"/>
        </w:rPr>
        <w:t>Disponível em: &lt;</w:t>
      </w:r>
      <w:hyperlink r:id="rId66" w:history="1">
        <w:r w:rsidR="00376995" w:rsidRPr="00932561">
          <w:rPr>
            <w:rStyle w:val="Hyperlink"/>
            <w:rFonts w:ascii="Arial" w:hAnsi="Arial" w:cs="Arial"/>
          </w:rPr>
          <w:t>https://exame.abril.com.br/brasil/estacionamentos-os-novos-viloes-da-mobilidade-urbana/</w:t>
        </w:r>
      </w:hyperlink>
      <w:r w:rsidR="00376995" w:rsidRPr="00932561">
        <w:rPr>
          <w:rFonts w:ascii="Arial" w:hAnsi="Arial" w:cs="Arial"/>
          <w:color w:val="000000"/>
        </w:rPr>
        <w:t> </w:t>
      </w:r>
      <w:r w:rsidR="00376995" w:rsidRPr="00932561">
        <w:rPr>
          <w:rFonts w:ascii="Arial" w:hAnsi="Arial" w:cs="Arial"/>
        </w:rPr>
        <w:t>&gt;.</w:t>
      </w:r>
    </w:p>
    <w:p w14:paraId="55C108E8" w14:textId="3EA513B3" w:rsidR="00376995" w:rsidRPr="00932561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RODRIGUES, Alzira. Maio 2019. Frota brasileira cresce para 44,8 milhões de veículos. </w:t>
      </w:r>
      <w:r w:rsidR="00376995" w:rsidRPr="00932561">
        <w:rPr>
          <w:rFonts w:ascii="Arial" w:hAnsi="Arial" w:cs="Arial"/>
        </w:rPr>
        <w:t>Disponível em: &lt;</w:t>
      </w:r>
      <w:hyperlink r:id="rId67" w:history="1">
        <w:r w:rsidR="00376995" w:rsidRPr="00932561">
          <w:rPr>
            <w:rStyle w:val="Hyperlink"/>
            <w:rFonts w:ascii="Arial" w:hAnsi="Arial" w:cs="Arial"/>
            <w:noProof/>
          </w:rPr>
          <w:t>https://www.autoindustria.com.br/2019/05/14/frota-brasileira-cresce-para-448-milhoes-de-veiculos/</w:t>
        </w:r>
      </w:hyperlink>
      <w:r w:rsidR="00376995" w:rsidRPr="00932561">
        <w:rPr>
          <w:rFonts w:ascii="Arial" w:hAnsi="Arial" w:cs="Arial"/>
        </w:rPr>
        <w:t>&gt;.</w:t>
      </w:r>
    </w:p>
    <w:p w14:paraId="697F9747" w14:textId="7ED32FB8" w:rsidR="00376995" w:rsidRDefault="00A56FB2" w:rsidP="0020798F">
      <w:pPr>
        <w:pStyle w:val="NormalWeb"/>
        <w:spacing w:before="240" w:after="240"/>
        <w:rPr>
          <w:rFonts w:ascii="Arial" w:hAnsi="Arial" w:cs="Arial"/>
        </w:rPr>
      </w:pPr>
      <w:r>
        <w:rPr>
          <w:rFonts w:ascii="Arial" w:hAnsi="Arial" w:cs="Arial"/>
        </w:rPr>
        <w:t xml:space="preserve">DETRANS. Associação </w:t>
      </w:r>
      <w:proofErr w:type="spellStart"/>
      <w:r>
        <w:rPr>
          <w:rFonts w:ascii="Arial" w:hAnsi="Arial" w:cs="Arial"/>
        </w:rPr>
        <w:t>Naciolal</w:t>
      </w:r>
      <w:proofErr w:type="spellEnd"/>
      <w:r>
        <w:rPr>
          <w:rFonts w:ascii="Arial" w:hAnsi="Arial" w:cs="Arial"/>
        </w:rPr>
        <w:t xml:space="preserve"> dos. No Brasil já tem um carro a cada quatro habitantes. </w:t>
      </w:r>
      <w:r w:rsidR="00376995" w:rsidRPr="00932561">
        <w:rPr>
          <w:rFonts w:ascii="Arial" w:hAnsi="Arial" w:cs="Arial"/>
        </w:rPr>
        <w:t>Disponível em: &lt;</w:t>
      </w:r>
      <w:hyperlink r:id="rId68" w:history="1">
        <w:r w:rsidR="00376995" w:rsidRPr="00932561">
          <w:rPr>
            <w:rStyle w:val="Hyperlink"/>
            <w:rFonts w:ascii="Arial" w:hAnsi="Arial" w:cs="Arial"/>
            <w:noProof/>
          </w:rPr>
          <w:t>https://www.detran.sp.gov.br/wps/wcm/connect/portaldetran/detran/detran/estatisticastransito/sa-frotaveiculos/d28760f7-8f21-429f-b039-0547c8c46ed1</w:t>
        </w:r>
      </w:hyperlink>
      <w:r w:rsidR="00376995" w:rsidRPr="00932561">
        <w:rPr>
          <w:rFonts w:ascii="Arial" w:hAnsi="Arial" w:cs="Arial"/>
        </w:rPr>
        <w:t>&gt;.</w:t>
      </w:r>
    </w:p>
    <w:p w14:paraId="53290C1F" w14:textId="43DEB6E5" w:rsidR="004B7238" w:rsidRPr="004B7238" w:rsidRDefault="004B7238" w:rsidP="0020798F">
      <w:pPr>
        <w:spacing w:after="240"/>
      </w:pPr>
      <w:r w:rsidRPr="004B7238">
        <w:t xml:space="preserve">SENAI, Instituto de Inovação. Abr. 2018. </w:t>
      </w:r>
      <w:proofErr w:type="spellStart"/>
      <w:r w:rsidR="00932561" w:rsidRPr="004B7238">
        <w:t>Diponível</w:t>
      </w:r>
      <w:proofErr w:type="spellEnd"/>
      <w:r w:rsidR="00932561" w:rsidRPr="004B7238">
        <w:t xml:space="preserve"> em: &lt;</w:t>
      </w:r>
      <w:hyperlink r:id="rId69" w:history="1">
        <w:r w:rsidRPr="00F95AE4">
          <w:rPr>
            <w:rStyle w:val="Hyperlink"/>
          </w:rPr>
          <w:t>https://isitics.com/2018/04/16/a-internet-das-coisas-na-mobilidade-urbana/</w:t>
        </w:r>
      </w:hyperlink>
      <w:r w:rsidR="00932561" w:rsidRPr="00932561">
        <w:rPr>
          <w:rFonts w:cs="Arial"/>
        </w:rPr>
        <w:t>&gt;.</w:t>
      </w:r>
    </w:p>
    <w:p w14:paraId="045FA3E7" w14:textId="29884FC2" w:rsidR="00932561" w:rsidRPr="0020798F" w:rsidRDefault="004B7238" w:rsidP="0020798F">
      <w:pPr>
        <w:pStyle w:val="EstiloNormalGrandeesquerda"/>
        <w:spacing w:before="240" w:after="240"/>
        <w:jc w:val="both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ILUNIN, Igor. O valor dos sistemas de estacionamento inteligente.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0" w:history="1">
        <w:r w:rsidRPr="00F95AE4">
          <w:rPr>
            <w:rStyle w:val="Hyperlink"/>
            <w:rFonts w:cs="Arial"/>
            <w:b w:val="0"/>
            <w:bCs w:val="0"/>
            <w:caps w:val="0"/>
            <w:szCs w:val="24"/>
          </w:rPr>
          <w:t>https://iotools.com.br/2019/02/04/o-valor-dos-sistemas-de-estacionamento-inteligente/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4D01062F" w14:textId="43DF524F" w:rsidR="00932561" w:rsidRPr="00932561" w:rsidRDefault="007F1DE3" w:rsidP="0020798F">
      <w:pPr>
        <w:pStyle w:val="EstiloNormalGrandeesquerda"/>
        <w:spacing w:after="240"/>
        <w:rPr>
          <w:rFonts w:cs="Arial"/>
          <w:b w:val="0"/>
          <w:bCs w:val="0"/>
          <w:caps w:val="0"/>
          <w:szCs w:val="24"/>
        </w:rPr>
      </w:pPr>
      <w:r>
        <w:rPr>
          <w:rFonts w:cs="Arial"/>
          <w:b w:val="0"/>
          <w:bCs w:val="0"/>
          <w:caps w:val="0"/>
          <w:szCs w:val="24"/>
        </w:rPr>
        <w:t xml:space="preserve">DINO, Divulgador de notícias. Mercado de US$ 318 bilhões, </w:t>
      </w:r>
      <w:proofErr w:type="spellStart"/>
      <w:r>
        <w:rPr>
          <w:rFonts w:cs="Arial"/>
          <w:b w:val="0"/>
          <w:bCs w:val="0"/>
          <w:caps w:val="0"/>
          <w:szCs w:val="24"/>
        </w:rPr>
        <w:t>IoT</w:t>
      </w:r>
      <w:proofErr w:type="spellEnd"/>
      <w:r>
        <w:rPr>
          <w:rFonts w:cs="Arial"/>
          <w:b w:val="0"/>
          <w:bCs w:val="0"/>
          <w:caps w:val="0"/>
          <w:szCs w:val="24"/>
        </w:rPr>
        <w:t xml:space="preserve"> movimenta aquisições no Brasil. </w:t>
      </w:r>
      <w:proofErr w:type="gramStart"/>
      <w:r>
        <w:rPr>
          <w:rFonts w:cs="Arial"/>
          <w:b w:val="0"/>
          <w:bCs w:val="0"/>
          <w:caps w:val="0"/>
          <w:szCs w:val="24"/>
        </w:rPr>
        <w:t>Maio</w:t>
      </w:r>
      <w:proofErr w:type="gramEnd"/>
      <w:r>
        <w:rPr>
          <w:rFonts w:cs="Arial"/>
          <w:b w:val="0"/>
          <w:bCs w:val="0"/>
          <w:caps w:val="0"/>
          <w:szCs w:val="24"/>
        </w:rPr>
        <w:t xml:space="preserve"> 2019. </w:t>
      </w:r>
      <w:r w:rsidR="00932561" w:rsidRPr="00932561">
        <w:rPr>
          <w:rFonts w:cs="Arial"/>
          <w:b w:val="0"/>
          <w:bCs w:val="0"/>
          <w:caps w:val="0"/>
          <w:szCs w:val="24"/>
        </w:rPr>
        <w:t xml:space="preserve">Disponível em: &lt; </w:t>
      </w:r>
      <w:hyperlink r:id="rId71" w:history="1">
        <w:r w:rsidRPr="00F95AE4">
          <w:rPr>
            <w:rStyle w:val="Hyperlink"/>
            <w:b w:val="0"/>
            <w:bCs w:val="0"/>
          </w:rPr>
          <w:t>https://www.google.com/amp/s/www.terra.com.br/amp/noticias/di</w:t>
        </w:r>
        <w:r w:rsidRPr="00F95AE4">
          <w:rPr>
            <w:rStyle w:val="Hyperlink"/>
            <w:b w:val="0"/>
            <w:bCs w:val="0"/>
          </w:rPr>
          <w:lastRenderedPageBreak/>
          <w:t>no/mercado-de-us-318-bilhoes-iot-movimenta-aquisicoes-no-brasil,edf381df49cf65a7ac599c924b355fc59pdknfrr.html</w:t>
        </w:r>
      </w:hyperlink>
      <w:r w:rsidR="00932561" w:rsidRPr="00932561">
        <w:rPr>
          <w:rFonts w:cs="Arial"/>
          <w:b w:val="0"/>
          <w:bCs w:val="0"/>
          <w:caps w:val="0"/>
          <w:szCs w:val="24"/>
        </w:rPr>
        <w:t>&gt;.</w:t>
      </w:r>
    </w:p>
    <w:p w14:paraId="0D6C8A94" w14:textId="77777777" w:rsidR="007D1CA0" w:rsidRDefault="007D1CA0" w:rsidP="0020798F">
      <w:pPr>
        <w:spacing w:after="240"/>
      </w:pPr>
    </w:p>
    <w:p w14:paraId="6180A741" w14:textId="13DFD7F5" w:rsidR="00932561" w:rsidRPr="007F1DE3" w:rsidRDefault="007F1DE3" w:rsidP="0020798F">
      <w:pPr>
        <w:spacing w:after="240"/>
      </w:pPr>
      <w:r>
        <w:t xml:space="preserve">TELECOMUNICAÇÕES, Associação Brasileira de. Mar. 2019. Ecossistema de </w:t>
      </w:r>
      <w:proofErr w:type="spellStart"/>
      <w:r>
        <w:t>IoT</w:t>
      </w:r>
      <w:proofErr w:type="spellEnd"/>
      <w:r>
        <w:t xml:space="preserve"> no Brasil vai crescer 20% ao ano até 2022. </w:t>
      </w:r>
      <w:r w:rsidR="00932561" w:rsidRPr="007F1DE3">
        <w:t>Disponível em:</w:t>
      </w:r>
      <w:r w:rsidRPr="007F1DE3">
        <w:t xml:space="preserve"> &lt; </w:t>
      </w:r>
      <w:hyperlink r:id="rId72" w:history="1">
        <w:r w:rsidRPr="007F1DE3">
          <w:rPr>
            <w:rStyle w:val="Hyperlink"/>
          </w:rPr>
          <w:t>http://www.agenciatelebrasil.org.br/Noticias/Ecossistema-de-IoT-no-Brasil-vai-crescer-20%25-ao-ano-ate-2022-240.html?UserActiveTemplate=site&amp;UserActiveTemplate=mobile%252Csite</w:t>
        </w:r>
      </w:hyperlink>
      <w:r>
        <w:t>&gt;.</w:t>
      </w:r>
    </w:p>
    <w:p w14:paraId="7105170C" w14:textId="77777777" w:rsidR="00932561" w:rsidRPr="00932561" w:rsidRDefault="00932561" w:rsidP="0020798F">
      <w:pPr>
        <w:pStyle w:val="EstiloNormalGrandeesquerda"/>
        <w:spacing w:after="240"/>
        <w:rPr>
          <w:rFonts w:cs="Arial"/>
          <w:b w:val="0"/>
          <w:bCs w:val="0"/>
        </w:rPr>
      </w:pPr>
    </w:p>
    <w:p w14:paraId="4A3D4BA1" w14:textId="77777777" w:rsidR="00932561" w:rsidRPr="00932561" w:rsidRDefault="00932561" w:rsidP="00932561">
      <w:pPr>
        <w:pStyle w:val="EstiloNormalGrandeesquerda"/>
        <w:rPr>
          <w:rFonts w:cs="Arial"/>
          <w:b w:val="0"/>
          <w:bCs w:val="0"/>
        </w:rPr>
      </w:pPr>
    </w:p>
    <w:sectPr w:rsidR="00932561" w:rsidRPr="00932561" w:rsidSect="008B07E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DFCEC" w14:textId="77777777" w:rsidR="003D35E4" w:rsidRDefault="003D35E4">
      <w:r>
        <w:separator/>
      </w:r>
    </w:p>
    <w:p w14:paraId="463CB616" w14:textId="77777777" w:rsidR="003D35E4" w:rsidRDefault="003D35E4"/>
    <w:p w14:paraId="2222475B" w14:textId="77777777" w:rsidR="003D35E4" w:rsidRDefault="003D35E4"/>
    <w:p w14:paraId="18182DFA" w14:textId="77777777" w:rsidR="003D35E4" w:rsidRDefault="003D35E4"/>
  </w:endnote>
  <w:endnote w:type="continuationSeparator" w:id="0">
    <w:p w14:paraId="4568B04A" w14:textId="77777777" w:rsidR="003D35E4" w:rsidRDefault="003D35E4">
      <w:r>
        <w:continuationSeparator/>
      </w:r>
    </w:p>
    <w:p w14:paraId="5C3FED02" w14:textId="77777777" w:rsidR="003D35E4" w:rsidRDefault="003D35E4"/>
    <w:p w14:paraId="1B7455AC" w14:textId="77777777" w:rsidR="003D35E4" w:rsidRDefault="003D35E4"/>
    <w:p w14:paraId="59076932" w14:textId="77777777" w:rsidR="003D35E4" w:rsidRDefault="003D35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_sans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9B6F39" w:rsidRDefault="009B6F3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9B6F39" w:rsidRDefault="009B6F3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9B6F39" w:rsidRDefault="009B6F3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9B6F39" w:rsidRDefault="009B6F3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9B6F39" w:rsidRDefault="009B6F3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9B6F39" w:rsidRDefault="009B6F3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9B6F39" w:rsidRDefault="009B6F39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9B6F39" w:rsidRDefault="009B6F39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9B6F39" w:rsidRDefault="009B6F3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9B6F39" w:rsidRDefault="009B6F3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9B6F39" w:rsidRDefault="009B6F3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9B6F39" w:rsidRDefault="009B6F3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9B6F39" w:rsidRDefault="009B6F3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9B6F39" w:rsidRDefault="009B6F3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9B6F39" w:rsidRDefault="009B6F3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9B6F39" w:rsidRDefault="009B6F3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9B6F39" w:rsidRDefault="009B6F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BC6CC" w14:textId="77777777" w:rsidR="003D35E4" w:rsidRDefault="003D35E4">
      <w:r>
        <w:separator/>
      </w:r>
    </w:p>
    <w:p w14:paraId="28A64AE4" w14:textId="77777777" w:rsidR="003D35E4" w:rsidRDefault="003D35E4"/>
    <w:p w14:paraId="0E93CAF2" w14:textId="77777777" w:rsidR="003D35E4" w:rsidRDefault="003D35E4"/>
    <w:p w14:paraId="56DD6FA4" w14:textId="77777777" w:rsidR="003D35E4" w:rsidRDefault="003D35E4"/>
  </w:footnote>
  <w:footnote w:type="continuationSeparator" w:id="0">
    <w:p w14:paraId="09EB69EC" w14:textId="77777777" w:rsidR="003D35E4" w:rsidRDefault="003D35E4">
      <w:r>
        <w:continuationSeparator/>
      </w:r>
    </w:p>
    <w:p w14:paraId="274B26C7" w14:textId="77777777" w:rsidR="003D35E4" w:rsidRDefault="003D35E4"/>
    <w:p w14:paraId="091B61EF" w14:textId="77777777" w:rsidR="003D35E4" w:rsidRDefault="003D35E4"/>
    <w:p w14:paraId="7A88C5CB" w14:textId="77777777" w:rsidR="003D35E4" w:rsidRDefault="003D35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CB17D09" w:rsidR="009B6F39" w:rsidRDefault="009B6F39" w:rsidP="008828E4">
    <w:pPr>
      <w:ind w:right="360"/>
    </w:pPr>
    <w:r>
      <w:rPr>
        <w:noProof/>
      </w:rPr>
      <w:drawing>
        <wp:inline distT="0" distB="0" distL="0" distR="0" wp14:anchorId="00169A3E" wp14:editId="014D7F59">
          <wp:extent cx="1149947" cy="508553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SParkin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73670" cy="5190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9B6F39" w:rsidRDefault="009B6F3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77777777" w:rsidR="009B6F39" w:rsidRDefault="009B6F3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9B6F39" w:rsidRDefault="009B6F3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9B6F39" w:rsidRDefault="009B6F3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9B6F39" w:rsidRDefault="009B6F3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9B6F39" w:rsidRDefault="009B6F3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9B6F39" w:rsidRDefault="009B6F3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7777777" w:rsidR="009B6F39" w:rsidRDefault="009B6F3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9B6F39" w:rsidRDefault="009B6F3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9B6F39" w:rsidRDefault="009B6F39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9B6F39" w:rsidRDefault="009B6F39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9B6F39" w:rsidRPr="00E37DB5" w:rsidRDefault="009B6F39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9B6F39" w:rsidRDefault="009B6F3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9B6F39" w:rsidRDefault="009B6F3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9B6F39" w:rsidRPr="00E37DB5" w:rsidRDefault="009B6F3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9B6F39" w:rsidRDefault="009B6F3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77777777" w:rsidR="009B6F39" w:rsidRDefault="009B6F3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9B6F39" w:rsidRPr="00E37DB5" w:rsidRDefault="009B6F3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9B6F39" w:rsidRDefault="009B6F3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9B6F39" w:rsidRDefault="009B6F3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9B6F39" w:rsidRPr="00E37DB5" w:rsidRDefault="009B6F3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9B6F39" w:rsidRDefault="009B6F3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77777777" w:rsidR="009B6F39" w:rsidRDefault="009B6F3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9B6F39" w:rsidRPr="00E37DB5" w:rsidRDefault="009B6F3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9B6F39" w:rsidRDefault="009B6F3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9B6F39" w:rsidRDefault="009B6F3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9B6F39" w:rsidRDefault="009B6F3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77777777" w:rsidR="009B6F39" w:rsidRDefault="009B6F3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9B6F39" w:rsidRDefault="009B6F3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351B0BD7"/>
    <w:multiLevelType w:val="hybridMultilevel"/>
    <w:tmpl w:val="EE7A45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6" w15:restartNumberingAfterBreak="0">
    <w:nsid w:val="3CED0F3F"/>
    <w:multiLevelType w:val="hybridMultilevel"/>
    <w:tmpl w:val="41E41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2AE3CCA"/>
    <w:multiLevelType w:val="hybridMultilevel"/>
    <w:tmpl w:val="85744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1"/>
  </w:num>
  <w:num w:numId="5">
    <w:abstractNumId w:val="5"/>
  </w:num>
  <w:num w:numId="6">
    <w:abstractNumId w:val="9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7"/>
  </w:num>
  <w:num w:numId="12">
    <w:abstractNumId w:val="14"/>
  </w:num>
  <w:num w:numId="13">
    <w:abstractNumId w:val="0"/>
  </w:num>
  <w:num w:numId="14">
    <w:abstractNumId w:val="10"/>
  </w:num>
  <w:num w:numId="15">
    <w:abstractNumId w:val="4"/>
  </w:num>
  <w:num w:numId="16">
    <w:abstractNumId w:val="6"/>
  </w:num>
  <w:num w:numId="17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37C8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32E8"/>
    <w:rsid w:val="000601FD"/>
    <w:rsid w:val="00060584"/>
    <w:rsid w:val="00061A4E"/>
    <w:rsid w:val="000623D2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CC"/>
    <w:rsid w:val="000C4EDB"/>
    <w:rsid w:val="000C501B"/>
    <w:rsid w:val="000C7251"/>
    <w:rsid w:val="000C7E0C"/>
    <w:rsid w:val="000C7E4B"/>
    <w:rsid w:val="000D1049"/>
    <w:rsid w:val="000D135E"/>
    <w:rsid w:val="000D286A"/>
    <w:rsid w:val="000D2D33"/>
    <w:rsid w:val="000D35C4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577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6DF"/>
    <w:rsid w:val="00121137"/>
    <w:rsid w:val="001220AF"/>
    <w:rsid w:val="0012282B"/>
    <w:rsid w:val="00124ECF"/>
    <w:rsid w:val="00124F5F"/>
    <w:rsid w:val="00124F73"/>
    <w:rsid w:val="001302CF"/>
    <w:rsid w:val="00130488"/>
    <w:rsid w:val="00130D86"/>
    <w:rsid w:val="00132C04"/>
    <w:rsid w:val="0013613D"/>
    <w:rsid w:val="00136B32"/>
    <w:rsid w:val="00137956"/>
    <w:rsid w:val="0014193F"/>
    <w:rsid w:val="00141C9C"/>
    <w:rsid w:val="0014263B"/>
    <w:rsid w:val="00142BF7"/>
    <w:rsid w:val="00144E83"/>
    <w:rsid w:val="00145C31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37C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06E6"/>
    <w:rsid w:val="001B12A8"/>
    <w:rsid w:val="001B1ECD"/>
    <w:rsid w:val="001B24F4"/>
    <w:rsid w:val="001B2656"/>
    <w:rsid w:val="001B4E1C"/>
    <w:rsid w:val="001B5544"/>
    <w:rsid w:val="001B690C"/>
    <w:rsid w:val="001B6DBD"/>
    <w:rsid w:val="001C0AAB"/>
    <w:rsid w:val="001C3B64"/>
    <w:rsid w:val="001C6469"/>
    <w:rsid w:val="001C7BCA"/>
    <w:rsid w:val="001C7E10"/>
    <w:rsid w:val="001D0623"/>
    <w:rsid w:val="001D6E15"/>
    <w:rsid w:val="001D721E"/>
    <w:rsid w:val="001E12F5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0DA8"/>
    <w:rsid w:val="0020138C"/>
    <w:rsid w:val="00203887"/>
    <w:rsid w:val="002041C7"/>
    <w:rsid w:val="002049A4"/>
    <w:rsid w:val="002060B2"/>
    <w:rsid w:val="002063C1"/>
    <w:rsid w:val="0020798F"/>
    <w:rsid w:val="00213639"/>
    <w:rsid w:val="00214563"/>
    <w:rsid w:val="00215151"/>
    <w:rsid w:val="00215E75"/>
    <w:rsid w:val="00215F26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3CE6"/>
    <w:rsid w:val="0029430F"/>
    <w:rsid w:val="00294EDB"/>
    <w:rsid w:val="0029655A"/>
    <w:rsid w:val="00296B99"/>
    <w:rsid w:val="002978F2"/>
    <w:rsid w:val="002A02C2"/>
    <w:rsid w:val="002A131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0A59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65D"/>
    <w:rsid w:val="002F459E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662F"/>
    <w:rsid w:val="00327F52"/>
    <w:rsid w:val="0033243C"/>
    <w:rsid w:val="00334264"/>
    <w:rsid w:val="00335726"/>
    <w:rsid w:val="0033641F"/>
    <w:rsid w:val="00336677"/>
    <w:rsid w:val="00337389"/>
    <w:rsid w:val="00337CD2"/>
    <w:rsid w:val="003440D8"/>
    <w:rsid w:val="003442EE"/>
    <w:rsid w:val="0035062A"/>
    <w:rsid w:val="0035068A"/>
    <w:rsid w:val="003508CB"/>
    <w:rsid w:val="003513EB"/>
    <w:rsid w:val="0035280E"/>
    <w:rsid w:val="003533EC"/>
    <w:rsid w:val="0035661D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597F"/>
    <w:rsid w:val="00376631"/>
    <w:rsid w:val="00376995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1C8D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35E4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286A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27ECC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0CA5"/>
    <w:rsid w:val="004B1208"/>
    <w:rsid w:val="004B4349"/>
    <w:rsid w:val="004B68FD"/>
    <w:rsid w:val="004B7238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4BFC"/>
    <w:rsid w:val="004E5FEC"/>
    <w:rsid w:val="004E6F2C"/>
    <w:rsid w:val="004E74FA"/>
    <w:rsid w:val="004E7664"/>
    <w:rsid w:val="004F00C9"/>
    <w:rsid w:val="004F21E9"/>
    <w:rsid w:val="004F23A6"/>
    <w:rsid w:val="004F28B5"/>
    <w:rsid w:val="004F6112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1CE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4F99"/>
    <w:rsid w:val="005258A2"/>
    <w:rsid w:val="00525CD2"/>
    <w:rsid w:val="005264A6"/>
    <w:rsid w:val="005269AF"/>
    <w:rsid w:val="00526E1B"/>
    <w:rsid w:val="00526E82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235E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0358"/>
    <w:rsid w:val="005810DF"/>
    <w:rsid w:val="00581149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2FF"/>
    <w:rsid w:val="005A7087"/>
    <w:rsid w:val="005A772B"/>
    <w:rsid w:val="005A7A87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39C2"/>
    <w:rsid w:val="005E4F52"/>
    <w:rsid w:val="005E69A7"/>
    <w:rsid w:val="005F2AF3"/>
    <w:rsid w:val="005F7234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C99"/>
    <w:rsid w:val="00637588"/>
    <w:rsid w:val="00640E80"/>
    <w:rsid w:val="00641098"/>
    <w:rsid w:val="006448FD"/>
    <w:rsid w:val="00644AAC"/>
    <w:rsid w:val="00644B79"/>
    <w:rsid w:val="00644F5F"/>
    <w:rsid w:val="00647FF9"/>
    <w:rsid w:val="00652971"/>
    <w:rsid w:val="00653798"/>
    <w:rsid w:val="00653995"/>
    <w:rsid w:val="00654AD3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8CC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146"/>
    <w:rsid w:val="006D2589"/>
    <w:rsid w:val="006D2659"/>
    <w:rsid w:val="006D376B"/>
    <w:rsid w:val="006D3A3B"/>
    <w:rsid w:val="006D5341"/>
    <w:rsid w:val="006D6A8F"/>
    <w:rsid w:val="006D7F2D"/>
    <w:rsid w:val="006E0250"/>
    <w:rsid w:val="006E0B5B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5EC5"/>
    <w:rsid w:val="00716224"/>
    <w:rsid w:val="00717659"/>
    <w:rsid w:val="00717BA4"/>
    <w:rsid w:val="00720903"/>
    <w:rsid w:val="00720CB6"/>
    <w:rsid w:val="00722F62"/>
    <w:rsid w:val="0072441F"/>
    <w:rsid w:val="00724F3F"/>
    <w:rsid w:val="00725057"/>
    <w:rsid w:val="00727F31"/>
    <w:rsid w:val="007300F0"/>
    <w:rsid w:val="00732446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C70"/>
    <w:rsid w:val="00767DA9"/>
    <w:rsid w:val="00770883"/>
    <w:rsid w:val="00771DBE"/>
    <w:rsid w:val="00773DF9"/>
    <w:rsid w:val="007744BF"/>
    <w:rsid w:val="00781781"/>
    <w:rsid w:val="00783508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6FB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1CA0"/>
    <w:rsid w:val="007D296C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1DE3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2E6A"/>
    <w:rsid w:val="008456F4"/>
    <w:rsid w:val="0084613E"/>
    <w:rsid w:val="008465C6"/>
    <w:rsid w:val="00847F38"/>
    <w:rsid w:val="008505F3"/>
    <w:rsid w:val="00850FE0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7AB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AA0"/>
    <w:rsid w:val="008A6005"/>
    <w:rsid w:val="008A6467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4B9"/>
    <w:rsid w:val="00910F44"/>
    <w:rsid w:val="0091340D"/>
    <w:rsid w:val="00914426"/>
    <w:rsid w:val="0091474E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2561"/>
    <w:rsid w:val="00933953"/>
    <w:rsid w:val="00935358"/>
    <w:rsid w:val="009353D2"/>
    <w:rsid w:val="00935F4A"/>
    <w:rsid w:val="009363E7"/>
    <w:rsid w:val="00937D87"/>
    <w:rsid w:val="009410F9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47FA"/>
    <w:rsid w:val="00965D96"/>
    <w:rsid w:val="009661C7"/>
    <w:rsid w:val="00966351"/>
    <w:rsid w:val="00966C47"/>
    <w:rsid w:val="00973178"/>
    <w:rsid w:val="009732F9"/>
    <w:rsid w:val="00975907"/>
    <w:rsid w:val="00976CC6"/>
    <w:rsid w:val="00977967"/>
    <w:rsid w:val="00984EBE"/>
    <w:rsid w:val="009901E7"/>
    <w:rsid w:val="00991CE0"/>
    <w:rsid w:val="00994312"/>
    <w:rsid w:val="00994C1F"/>
    <w:rsid w:val="00996621"/>
    <w:rsid w:val="00996D2B"/>
    <w:rsid w:val="00997291"/>
    <w:rsid w:val="009A3FF0"/>
    <w:rsid w:val="009A46B4"/>
    <w:rsid w:val="009A6155"/>
    <w:rsid w:val="009B1027"/>
    <w:rsid w:val="009B1972"/>
    <w:rsid w:val="009B2742"/>
    <w:rsid w:val="009B4092"/>
    <w:rsid w:val="009B6F39"/>
    <w:rsid w:val="009C0135"/>
    <w:rsid w:val="009C1C35"/>
    <w:rsid w:val="009C1C4C"/>
    <w:rsid w:val="009C2356"/>
    <w:rsid w:val="009C3EC7"/>
    <w:rsid w:val="009C7750"/>
    <w:rsid w:val="009C7973"/>
    <w:rsid w:val="009D2124"/>
    <w:rsid w:val="009D3649"/>
    <w:rsid w:val="009D3C8E"/>
    <w:rsid w:val="009D70E6"/>
    <w:rsid w:val="009D7379"/>
    <w:rsid w:val="009E0077"/>
    <w:rsid w:val="009E0088"/>
    <w:rsid w:val="009E07CF"/>
    <w:rsid w:val="009E081E"/>
    <w:rsid w:val="009E0CA5"/>
    <w:rsid w:val="009E19EF"/>
    <w:rsid w:val="009E3133"/>
    <w:rsid w:val="009E31A7"/>
    <w:rsid w:val="009E39E9"/>
    <w:rsid w:val="009E6D0F"/>
    <w:rsid w:val="009E75A0"/>
    <w:rsid w:val="009F2899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78"/>
    <w:rsid w:val="00A103AB"/>
    <w:rsid w:val="00A105D9"/>
    <w:rsid w:val="00A10A2D"/>
    <w:rsid w:val="00A12A08"/>
    <w:rsid w:val="00A13F08"/>
    <w:rsid w:val="00A1454F"/>
    <w:rsid w:val="00A147CE"/>
    <w:rsid w:val="00A14963"/>
    <w:rsid w:val="00A15095"/>
    <w:rsid w:val="00A170DC"/>
    <w:rsid w:val="00A17A7F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FB2"/>
    <w:rsid w:val="00A577F1"/>
    <w:rsid w:val="00A630EC"/>
    <w:rsid w:val="00A66A93"/>
    <w:rsid w:val="00A6774B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02B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3B3"/>
    <w:rsid w:val="00AA0518"/>
    <w:rsid w:val="00AA0553"/>
    <w:rsid w:val="00AA286B"/>
    <w:rsid w:val="00AA2FB5"/>
    <w:rsid w:val="00AA41F7"/>
    <w:rsid w:val="00AA481F"/>
    <w:rsid w:val="00AA4991"/>
    <w:rsid w:val="00AA648F"/>
    <w:rsid w:val="00AA7024"/>
    <w:rsid w:val="00AA735F"/>
    <w:rsid w:val="00AB02D9"/>
    <w:rsid w:val="00AB0918"/>
    <w:rsid w:val="00AB16A7"/>
    <w:rsid w:val="00AB1F1F"/>
    <w:rsid w:val="00AB2610"/>
    <w:rsid w:val="00AB313F"/>
    <w:rsid w:val="00AB4112"/>
    <w:rsid w:val="00AB45C4"/>
    <w:rsid w:val="00AC2BAE"/>
    <w:rsid w:val="00AC552A"/>
    <w:rsid w:val="00AC595A"/>
    <w:rsid w:val="00AC6EAE"/>
    <w:rsid w:val="00AC77A6"/>
    <w:rsid w:val="00AC78BB"/>
    <w:rsid w:val="00AD0B15"/>
    <w:rsid w:val="00AD0FFC"/>
    <w:rsid w:val="00AD11AF"/>
    <w:rsid w:val="00AD1929"/>
    <w:rsid w:val="00AD567B"/>
    <w:rsid w:val="00AD67E2"/>
    <w:rsid w:val="00AD76EB"/>
    <w:rsid w:val="00AD7CC8"/>
    <w:rsid w:val="00AE0BE3"/>
    <w:rsid w:val="00AE1F04"/>
    <w:rsid w:val="00AE2D7F"/>
    <w:rsid w:val="00AE3B22"/>
    <w:rsid w:val="00AE53E7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730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004D"/>
    <w:rsid w:val="00B71D6C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3D4"/>
    <w:rsid w:val="00BA06E5"/>
    <w:rsid w:val="00BA18C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7B4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5F0"/>
    <w:rsid w:val="00BE79B4"/>
    <w:rsid w:val="00BE7FF1"/>
    <w:rsid w:val="00BF29B1"/>
    <w:rsid w:val="00BF2BB9"/>
    <w:rsid w:val="00BF3080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833"/>
    <w:rsid w:val="00C17DA5"/>
    <w:rsid w:val="00C204CE"/>
    <w:rsid w:val="00C20B7C"/>
    <w:rsid w:val="00C24AED"/>
    <w:rsid w:val="00C26C3F"/>
    <w:rsid w:val="00C301CA"/>
    <w:rsid w:val="00C32A5E"/>
    <w:rsid w:val="00C34596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2812"/>
    <w:rsid w:val="00C73C56"/>
    <w:rsid w:val="00C74CE0"/>
    <w:rsid w:val="00C75934"/>
    <w:rsid w:val="00C763CB"/>
    <w:rsid w:val="00C76512"/>
    <w:rsid w:val="00C8185B"/>
    <w:rsid w:val="00C827DD"/>
    <w:rsid w:val="00C83243"/>
    <w:rsid w:val="00C8406B"/>
    <w:rsid w:val="00C8436E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2300"/>
    <w:rsid w:val="00CC548B"/>
    <w:rsid w:val="00CD3458"/>
    <w:rsid w:val="00CD4ADA"/>
    <w:rsid w:val="00CD4ECA"/>
    <w:rsid w:val="00CD6726"/>
    <w:rsid w:val="00CD70F5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4470"/>
    <w:rsid w:val="00D46D97"/>
    <w:rsid w:val="00D47948"/>
    <w:rsid w:val="00D51269"/>
    <w:rsid w:val="00D512F1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608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4D86"/>
    <w:rsid w:val="00DD52CB"/>
    <w:rsid w:val="00DD6CB2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4A3"/>
    <w:rsid w:val="00E04392"/>
    <w:rsid w:val="00E0524A"/>
    <w:rsid w:val="00E06861"/>
    <w:rsid w:val="00E07423"/>
    <w:rsid w:val="00E076DF"/>
    <w:rsid w:val="00E113E4"/>
    <w:rsid w:val="00E113FB"/>
    <w:rsid w:val="00E12600"/>
    <w:rsid w:val="00E15A7E"/>
    <w:rsid w:val="00E1667D"/>
    <w:rsid w:val="00E212D1"/>
    <w:rsid w:val="00E2191B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2C0"/>
    <w:rsid w:val="00E37DB5"/>
    <w:rsid w:val="00E4025F"/>
    <w:rsid w:val="00E42AE6"/>
    <w:rsid w:val="00E4411F"/>
    <w:rsid w:val="00E46D36"/>
    <w:rsid w:val="00E47704"/>
    <w:rsid w:val="00E50FDD"/>
    <w:rsid w:val="00E52631"/>
    <w:rsid w:val="00E554EC"/>
    <w:rsid w:val="00E57922"/>
    <w:rsid w:val="00E6059A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4B13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DB6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0BE8"/>
    <w:rsid w:val="00EE15A7"/>
    <w:rsid w:val="00EE304C"/>
    <w:rsid w:val="00EE6E79"/>
    <w:rsid w:val="00EF00DE"/>
    <w:rsid w:val="00EF084B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010B"/>
    <w:rsid w:val="00F4205A"/>
    <w:rsid w:val="00F42DED"/>
    <w:rsid w:val="00F4443A"/>
    <w:rsid w:val="00F44B8F"/>
    <w:rsid w:val="00F45590"/>
    <w:rsid w:val="00F46AA6"/>
    <w:rsid w:val="00F46B01"/>
    <w:rsid w:val="00F47A83"/>
    <w:rsid w:val="00F51C81"/>
    <w:rsid w:val="00F51D21"/>
    <w:rsid w:val="00F51D6E"/>
    <w:rsid w:val="00F52944"/>
    <w:rsid w:val="00F53B21"/>
    <w:rsid w:val="00F53EF8"/>
    <w:rsid w:val="00F544A9"/>
    <w:rsid w:val="00F545EE"/>
    <w:rsid w:val="00F55C10"/>
    <w:rsid w:val="00F57D2C"/>
    <w:rsid w:val="00F57FF5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031"/>
    <w:rsid w:val="00FA2757"/>
    <w:rsid w:val="00FA40F0"/>
    <w:rsid w:val="00FA512A"/>
    <w:rsid w:val="00FA51A5"/>
    <w:rsid w:val="00FA5328"/>
    <w:rsid w:val="00FA7DE8"/>
    <w:rsid w:val="00FB082B"/>
    <w:rsid w:val="00FB15CE"/>
    <w:rsid w:val="00FB4B9F"/>
    <w:rsid w:val="00FB4EBA"/>
    <w:rsid w:val="00FB6745"/>
    <w:rsid w:val="00FB7294"/>
    <w:rsid w:val="00FC0FEA"/>
    <w:rsid w:val="00FC1E07"/>
    <w:rsid w:val="00FC2A94"/>
    <w:rsid w:val="00FC373B"/>
    <w:rsid w:val="00FC4D62"/>
    <w:rsid w:val="00FC4DAD"/>
    <w:rsid w:val="00FC55EA"/>
    <w:rsid w:val="00FC7094"/>
    <w:rsid w:val="00FD03F4"/>
    <w:rsid w:val="00FD0F8C"/>
    <w:rsid w:val="00FD12DF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22BC"/>
    <w:rsid w:val="00FE3700"/>
    <w:rsid w:val="00FE5655"/>
    <w:rsid w:val="00FE65FC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766C7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76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6.xml"/><Relationship Id="rId42" Type="http://schemas.openxmlformats.org/officeDocument/2006/relationships/image" Target="media/image22.jpeg"/><Relationship Id="rId47" Type="http://schemas.openxmlformats.org/officeDocument/2006/relationships/header" Target="header9.xml"/><Relationship Id="rId63" Type="http://schemas.openxmlformats.org/officeDocument/2006/relationships/footer" Target="footer14.xml"/><Relationship Id="rId68" Type="http://schemas.openxmlformats.org/officeDocument/2006/relationships/hyperlink" Target="https://www.detran.sp.gov.br/wps/wcm/connect/portaldetran/detran/detran/estatisticastransito/sa-frotaveiculos/d28760f7-8f21-429f-b039-0547c8c46ed1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hyperlink" Target="https://drive.google.com/file/d/1EZv1_Rx-YbDjo5xOhNcOewNTRm-ESUnP/view?usp=sharing" TargetMode="External"/><Relationship Id="rId58" Type="http://schemas.openxmlformats.org/officeDocument/2006/relationships/footer" Target="footer12.xml"/><Relationship Id="rId66" Type="http://schemas.openxmlformats.org/officeDocument/2006/relationships/hyperlink" Target="https://exame.abril.com.br/brasil/estacionamentos-os-novos-viloes-da-mobilidade-urbana/" TargetMode="External"/><Relationship Id="rId74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jpeg"/><Relationship Id="rId48" Type="http://schemas.openxmlformats.org/officeDocument/2006/relationships/footer" Target="footer8.xml"/><Relationship Id="rId56" Type="http://schemas.openxmlformats.org/officeDocument/2006/relationships/footer" Target="footer11.xml"/><Relationship Id="rId64" Type="http://schemas.openxmlformats.org/officeDocument/2006/relationships/hyperlink" Target="https://ibpt.com.br/noticia/2640/REAL-FROTA-CIRCULANTE-NO-BRASIL-E-DE-65-8-MILHOES-DE-VEICULOS-INDICA-ESTUDO" TargetMode="External"/><Relationship Id="rId69" Type="http://schemas.openxmlformats.org/officeDocument/2006/relationships/hyperlink" Target="https://isitics.com/2018/04/16/a-internet-das-coisas-na-mobilidade-urbana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72" Type="http://schemas.openxmlformats.org/officeDocument/2006/relationships/hyperlink" Target="http://www.agenciatelebrasil.org.br/Noticias/Ecossistema-de-IoT-no-Brasil-vai-crescer-20%25-ao-ano-ate-2022-240.html?UserActiveTemplate=site&amp;UserActiveTemplate=mobile%252Csit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header" Target="header8.xml"/><Relationship Id="rId59" Type="http://schemas.openxmlformats.org/officeDocument/2006/relationships/header" Target="header13.xml"/><Relationship Id="rId67" Type="http://schemas.openxmlformats.org/officeDocument/2006/relationships/hyperlink" Target="https://www.autoindustria.com.br/2019/05/14/frota-brasileira-cresce-para-448-milhoes-de-veiculos/" TargetMode="External"/><Relationship Id="rId20" Type="http://schemas.openxmlformats.org/officeDocument/2006/relationships/header" Target="header5.xml"/><Relationship Id="rId41" Type="http://schemas.openxmlformats.org/officeDocument/2006/relationships/image" Target="media/image21.jpeg"/><Relationship Id="rId54" Type="http://schemas.openxmlformats.org/officeDocument/2006/relationships/image" Target="media/image27.png"/><Relationship Id="rId62" Type="http://schemas.openxmlformats.org/officeDocument/2006/relationships/header" Target="header15.xml"/><Relationship Id="rId70" Type="http://schemas.openxmlformats.org/officeDocument/2006/relationships/hyperlink" Target="https://iotools.com.br/2019/02/04/o-valor-dos-sistemas-de-estacionamento-inteligente/" TargetMode="External"/><Relationship Id="rId75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image" Target="media/image8.jpg"/><Relationship Id="rId36" Type="http://schemas.openxmlformats.org/officeDocument/2006/relationships/image" Target="media/image16.png"/><Relationship Id="rId49" Type="http://schemas.openxmlformats.org/officeDocument/2006/relationships/footer" Target="footer9.xml"/><Relationship Id="rId57" Type="http://schemas.openxmlformats.org/officeDocument/2006/relationships/header" Target="header12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jpeg"/><Relationship Id="rId52" Type="http://schemas.openxmlformats.org/officeDocument/2006/relationships/image" Target="media/image26.jpeg"/><Relationship Id="rId60" Type="http://schemas.openxmlformats.org/officeDocument/2006/relationships/header" Target="header14.xml"/><Relationship Id="rId65" Type="http://schemas.openxmlformats.org/officeDocument/2006/relationships/hyperlink" Target="http://www.and.org.br/brasil-ja-tem-1-carro-a-cada-4-habitantes-diz-denatran/" TargetMode="External"/><Relationship Id="rId73" Type="http://schemas.openxmlformats.org/officeDocument/2006/relationships/header" Target="header16.xml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image" Target="media/image14.png"/><Relationship Id="rId50" Type="http://schemas.openxmlformats.org/officeDocument/2006/relationships/header" Target="header10.xml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footnotes" Target="footnotes.xml"/><Relationship Id="rId71" Type="http://schemas.openxmlformats.org/officeDocument/2006/relationships/hyperlink" Target="https://www.google.com/amp/s/www.terra.com.br/amp/noticias/dino/mercado-de-us-318-bilhoes-iot-movimenta-aquisicoes-no-brasil,edf381df49cf65a7ac599c924b355fc59pdknfrr.html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0F05E1-B89D-47C1-8DF8-2A2A52405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941</TotalTime>
  <Pages>44</Pages>
  <Words>5117</Words>
  <Characters>27633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32685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Amanda Rocha de Biagi</cp:lastModifiedBy>
  <cp:revision>129</cp:revision>
  <cp:lastPrinted>2009-11-04T00:12:00Z</cp:lastPrinted>
  <dcterms:created xsi:type="dcterms:W3CDTF">2017-11-20T21:48:00Z</dcterms:created>
  <dcterms:modified xsi:type="dcterms:W3CDTF">2019-12-10T10:47:00Z</dcterms:modified>
</cp:coreProperties>
</file>